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54B64" w14:textId="7DF71909" w:rsidR="00F42A92" w:rsidRDefault="00D36709" w:rsidP="00C607AA">
      <w:r>
        <w:rPr>
          <w:noProof/>
        </w:rPr>
        <mc:AlternateContent>
          <mc:Choice Requires="wps">
            <w:drawing>
              <wp:anchor distT="0" distB="0" distL="114300" distR="114300" simplePos="0" relativeHeight="251606528" behindDoc="0" locked="0" layoutInCell="1" allowOverlap="1" wp14:anchorId="69D03835" wp14:editId="5FC33020">
                <wp:simplePos x="0" y="0"/>
                <wp:positionH relativeFrom="column">
                  <wp:posOffset>-260350</wp:posOffset>
                </wp:positionH>
                <wp:positionV relativeFrom="paragraph">
                  <wp:posOffset>1358900</wp:posOffset>
                </wp:positionV>
                <wp:extent cx="2503170" cy="1314450"/>
                <wp:effectExtent l="0" t="0" r="0" b="0"/>
                <wp:wrapNone/>
                <wp:docPr id="1492797400" name="Text Box 1"/>
                <wp:cNvGraphicFramePr/>
                <a:graphic xmlns:a="http://schemas.openxmlformats.org/drawingml/2006/main">
                  <a:graphicData uri="http://schemas.microsoft.com/office/word/2010/wordprocessingShape">
                    <wps:wsp>
                      <wps:cNvSpPr txBox="1"/>
                      <wps:spPr>
                        <a:xfrm>
                          <a:off x="0" y="0"/>
                          <a:ext cx="2503170" cy="1314450"/>
                        </a:xfrm>
                        <a:prstGeom prst="rect">
                          <a:avLst/>
                        </a:prstGeom>
                        <a:noFill/>
                        <a:ln w="6350">
                          <a:noFill/>
                        </a:ln>
                      </wps:spPr>
                      <wps:txbx>
                        <w:txbxContent>
                          <w:p w14:paraId="735198FD" w14:textId="77777777" w:rsidR="00623B5A" w:rsidRPr="00623B5A" w:rsidRDefault="00623B5A" w:rsidP="00623B5A">
                            <w:pPr>
                              <w:spacing w:after="0" w:line="240" w:lineRule="auto"/>
                              <w:rPr>
                                <w:rFonts w:ascii="Eras Medium ITC" w:eastAsia="Microsoft Yi Baiti" w:hAnsi="Eras Medium ITC" w:cstheme="minorHAnsi"/>
                                <w:color w:val="F26728"/>
                                <w:sz w:val="24"/>
                                <w:szCs w:val="24"/>
                                <w:lang w:val="en-US"/>
                              </w:rPr>
                            </w:pPr>
                            <w:r w:rsidRPr="00623B5A">
                              <w:rPr>
                                <w:rFonts w:ascii="Eras Medium ITC" w:eastAsia="Microsoft Yi Baiti" w:hAnsi="Eras Medium ITC" w:cstheme="minorHAnsi"/>
                                <w:color w:val="F26728"/>
                                <w:sz w:val="24"/>
                                <w:szCs w:val="24"/>
                                <w:lang w:val="en-US"/>
                              </w:rPr>
                              <w:t>DEVID JAMES</w:t>
                            </w:r>
                          </w:p>
                          <w:p w14:paraId="1C672603" w14:textId="77777777" w:rsidR="00623B5A" w:rsidRPr="00623B5A" w:rsidRDefault="00623B5A" w:rsidP="00623B5A">
                            <w:pPr>
                              <w:spacing w:after="0" w:line="240" w:lineRule="auto"/>
                              <w:rPr>
                                <w:rFonts w:ascii="Eras Medium ITC" w:eastAsia="Microsoft Yi Baiti" w:hAnsi="Eras Medium ITC" w:cstheme="minorHAnsi"/>
                                <w:color w:val="F26728"/>
                                <w:lang w:val="en-US"/>
                              </w:rPr>
                            </w:pPr>
                            <w:r w:rsidRPr="00623B5A">
                              <w:rPr>
                                <w:rFonts w:ascii="Eras Medium ITC" w:eastAsia="Microsoft Yi Baiti" w:hAnsi="Eras Medium ITC" w:cstheme="minorHAnsi"/>
                                <w:color w:val="F26728"/>
                                <w:lang w:val="en-US"/>
                              </w:rPr>
                              <w:t>Senior Executive</w:t>
                            </w:r>
                          </w:p>
                          <w:p w14:paraId="3C29FD8F" w14:textId="77777777" w:rsidR="00623B5A" w:rsidRPr="00623B5A" w:rsidRDefault="00623B5A" w:rsidP="00623B5A">
                            <w:pPr>
                              <w:spacing w:after="0" w:line="240" w:lineRule="auto"/>
                              <w:rPr>
                                <w:rFonts w:ascii="Eras Medium ITC" w:eastAsia="Microsoft Yi Baiti" w:hAnsi="Eras Medium ITC" w:cstheme="minorHAnsi"/>
                                <w:color w:val="573313"/>
                                <w:sz w:val="28"/>
                                <w:szCs w:val="28"/>
                                <w:lang w:val="en-US"/>
                              </w:rPr>
                            </w:pPr>
                          </w:p>
                          <w:p w14:paraId="31F120D4" w14:textId="18291F07" w:rsidR="00623B5A" w:rsidRPr="00623B5A" w:rsidRDefault="00623B5A" w:rsidP="00623B5A">
                            <w:pPr>
                              <w:spacing w:after="0" w:line="240" w:lineRule="auto"/>
                              <w:rPr>
                                <w:rFonts w:ascii="Eras Medium ITC" w:eastAsia="Microsoft Yi Baiti" w:hAnsi="Eras Medium ITC" w:cstheme="minorHAnsi"/>
                                <w:color w:val="573313"/>
                                <w:sz w:val="20"/>
                                <w:szCs w:val="20"/>
                                <w:lang w:val="en-US"/>
                              </w:rPr>
                            </w:pPr>
                            <w:r w:rsidRPr="00623B5A">
                              <w:rPr>
                                <w:rFonts w:ascii="Eras Medium ITC" w:eastAsia="Microsoft Yi Baiti" w:hAnsi="Eras Medium ITC" w:cstheme="minorHAnsi"/>
                                <w:color w:val="F26728"/>
                                <w:sz w:val="20"/>
                                <w:szCs w:val="20"/>
                                <w:lang w:val="en-US"/>
                              </w:rPr>
                              <w:t xml:space="preserve">E: </w:t>
                            </w:r>
                            <w:r w:rsidR="00A51621">
                              <w:rPr>
                                <w:rFonts w:ascii="Eras Medium ITC" w:eastAsia="Microsoft Yi Baiti" w:hAnsi="Eras Medium ITC" w:cstheme="minorHAnsi"/>
                                <w:color w:val="573313"/>
                                <w:sz w:val="20"/>
                                <w:szCs w:val="20"/>
                                <w:lang w:val="en-US"/>
                              </w:rPr>
                              <w:t>davidjames</w:t>
                            </w:r>
                            <w:r w:rsidRPr="00623B5A">
                              <w:rPr>
                                <w:rFonts w:ascii="Eras Medium ITC" w:eastAsia="Microsoft Yi Baiti" w:hAnsi="Eras Medium ITC" w:cstheme="minorHAnsi"/>
                                <w:color w:val="573313"/>
                                <w:sz w:val="20"/>
                                <w:szCs w:val="20"/>
                                <w:lang w:val="en-US"/>
                              </w:rPr>
                              <w:t>@gmail.com</w:t>
                            </w:r>
                          </w:p>
                          <w:p w14:paraId="0A85429B" w14:textId="53F20758" w:rsidR="00623B5A" w:rsidRPr="00623B5A" w:rsidRDefault="00623B5A" w:rsidP="00623B5A">
                            <w:pPr>
                              <w:spacing w:after="0" w:line="240" w:lineRule="auto"/>
                              <w:rPr>
                                <w:rFonts w:ascii="Eras Medium ITC" w:eastAsia="Microsoft Yi Baiti" w:hAnsi="Eras Medium ITC" w:cstheme="minorHAnsi"/>
                                <w:color w:val="573313"/>
                                <w:sz w:val="20"/>
                                <w:szCs w:val="20"/>
                                <w:lang w:val="en-US"/>
                              </w:rPr>
                            </w:pPr>
                            <w:r w:rsidRPr="00623B5A">
                              <w:rPr>
                                <w:rFonts w:ascii="Eras Medium ITC" w:eastAsia="Microsoft Yi Baiti" w:hAnsi="Eras Medium ITC" w:cstheme="minorHAnsi"/>
                                <w:color w:val="F26728"/>
                                <w:sz w:val="20"/>
                                <w:szCs w:val="20"/>
                                <w:lang w:val="en-US"/>
                              </w:rPr>
                              <w:t xml:space="preserve">P: </w:t>
                            </w:r>
                            <w:r w:rsidR="00A51621">
                              <w:rPr>
                                <w:rFonts w:ascii="Eras Medium ITC" w:eastAsia="Microsoft Yi Baiti" w:hAnsi="Eras Medium ITC" w:cstheme="minorHAnsi"/>
                                <w:color w:val="573313"/>
                                <w:sz w:val="20"/>
                                <w:szCs w:val="20"/>
                                <w:lang w:val="en-US"/>
                              </w:rPr>
                              <w:t>91 8248776275</w:t>
                            </w:r>
                          </w:p>
                          <w:p w14:paraId="3558E2C4" w14:textId="23FCE131" w:rsidR="00623B5A" w:rsidRPr="00623B5A" w:rsidRDefault="00623B5A" w:rsidP="00623B5A">
                            <w:pPr>
                              <w:spacing w:after="0" w:line="240" w:lineRule="auto"/>
                              <w:rPr>
                                <w:rFonts w:ascii="Eras Medium ITC" w:eastAsia="Microsoft Yi Baiti" w:hAnsi="Eras Medium ITC" w:cstheme="minorHAnsi"/>
                                <w:color w:val="573313"/>
                                <w:sz w:val="2"/>
                                <w:szCs w:val="2"/>
                                <w:lang w:val="en-US"/>
                              </w:rPr>
                            </w:pPr>
                            <w:r w:rsidRPr="00623B5A">
                              <w:rPr>
                                <w:rFonts w:ascii="Eras Medium ITC" w:eastAsia="Microsoft Yi Baiti" w:hAnsi="Eras Medium ITC" w:cstheme="minorHAnsi"/>
                                <w:color w:val="F26728"/>
                                <w:sz w:val="20"/>
                                <w:szCs w:val="20"/>
                                <w:lang w:val="en-US"/>
                              </w:rPr>
                              <w:t xml:space="preserve">A: </w:t>
                            </w:r>
                            <w:r w:rsidR="00B27ABF">
                              <w:rPr>
                                <w:rFonts w:ascii="Eras Medium ITC" w:eastAsia="Microsoft Yi Baiti" w:hAnsi="Eras Medium ITC" w:cstheme="minorHAnsi"/>
                                <w:color w:val="573313"/>
                                <w:sz w:val="20"/>
                                <w:szCs w:val="20"/>
                                <w:lang w:val="en-US"/>
                              </w:rPr>
                              <w:t xml:space="preserve">Building </w:t>
                            </w:r>
                            <w:proofErr w:type="gramStart"/>
                            <w:r w:rsidR="00B27ABF">
                              <w:rPr>
                                <w:rFonts w:ascii="Eras Medium ITC" w:eastAsia="Microsoft Yi Baiti" w:hAnsi="Eras Medium ITC" w:cstheme="minorHAnsi"/>
                                <w:color w:val="573313"/>
                                <w:sz w:val="20"/>
                                <w:szCs w:val="20"/>
                                <w:lang w:val="en-US"/>
                              </w:rPr>
                              <w:t>Orchid ,</w:t>
                            </w:r>
                            <w:proofErr w:type="gramEnd"/>
                            <w:r w:rsidR="00B27ABF">
                              <w:rPr>
                                <w:rFonts w:ascii="Eras Medium ITC" w:eastAsia="Microsoft Yi Baiti" w:hAnsi="Eras Medium ITC" w:cstheme="minorHAnsi"/>
                                <w:color w:val="573313"/>
                                <w:sz w:val="20"/>
                                <w:szCs w:val="20"/>
                                <w:lang w:val="en-US"/>
                              </w:rPr>
                              <w:t xml:space="preserve"> Block E , embassy tech</w:t>
                            </w:r>
                            <w:r w:rsidRPr="00623B5A">
                              <w:rPr>
                                <w:rFonts w:ascii="Eras Medium ITC" w:eastAsia="Microsoft Yi Baiti" w:hAnsi="Eras Medium ITC" w:cstheme="minorHAnsi"/>
                                <w:color w:val="573313"/>
                                <w:sz w:val="20"/>
                                <w:szCs w:val="20"/>
                                <w:lang w:val="en-US"/>
                              </w:rPr>
                              <w:t xml:space="preserve">, </w:t>
                            </w:r>
                            <w:r w:rsidR="00B27ABF">
                              <w:rPr>
                                <w:rFonts w:ascii="Eras Medium ITC" w:eastAsia="Microsoft Yi Baiti" w:hAnsi="Eras Medium ITC" w:cstheme="minorHAnsi"/>
                                <w:color w:val="573313"/>
                                <w:sz w:val="20"/>
                                <w:szCs w:val="20"/>
                                <w:lang w:val="en-US"/>
                              </w:rPr>
                              <w:t xml:space="preserve">Bengaluru , India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03835" id="_x0000_t202" coordsize="21600,21600" o:spt="202" path="m,l,21600r21600,l21600,xe">
                <v:stroke joinstyle="miter"/>
                <v:path gradientshapeok="t" o:connecttype="rect"/>
              </v:shapetype>
              <v:shape id="Text Box 1" o:spid="_x0000_s1026" type="#_x0000_t202" style="position:absolute;margin-left:-20.5pt;margin-top:107pt;width:197.1pt;height:103.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" filled="f" stroked="f" strokeweight=".5pt">
                <v:textbox>
                  <w:txbxContent>
                    <w:p w14:paraId="735198FD" w14:textId="77777777" w:rsidR="00623B5A" w:rsidRPr="00623B5A" w:rsidRDefault="00623B5A" w:rsidP="00623B5A">
                      <w:pPr>
                        <w:spacing w:after="0" w:line="240" w:lineRule="auto"/>
                        <w:rPr>
                          <w:rFonts w:ascii="Eras Medium ITC" w:eastAsia="Microsoft Yi Baiti" w:hAnsi="Eras Medium ITC" w:cstheme="minorHAnsi"/>
                          <w:color w:val="F26728"/>
                          <w:sz w:val="24"/>
                          <w:szCs w:val="24"/>
                          <w:lang w:val="en-US"/>
                        </w:rPr>
                      </w:pPr>
                      <w:r w:rsidRPr="00623B5A">
                        <w:rPr>
                          <w:rFonts w:ascii="Eras Medium ITC" w:eastAsia="Microsoft Yi Baiti" w:hAnsi="Eras Medium ITC" w:cstheme="minorHAnsi"/>
                          <w:color w:val="F26728"/>
                          <w:sz w:val="24"/>
                          <w:szCs w:val="24"/>
                          <w:lang w:val="en-US"/>
                        </w:rPr>
                        <w:t>DEVID JAMES</w:t>
                      </w:r>
                    </w:p>
                    <w:p w14:paraId="1C672603" w14:textId="77777777" w:rsidR="00623B5A" w:rsidRPr="00623B5A" w:rsidRDefault="00623B5A" w:rsidP="00623B5A">
                      <w:pPr>
                        <w:spacing w:after="0" w:line="240" w:lineRule="auto"/>
                        <w:rPr>
                          <w:rFonts w:ascii="Eras Medium ITC" w:eastAsia="Microsoft Yi Baiti" w:hAnsi="Eras Medium ITC" w:cstheme="minorHAnsi"/>
                          <w:color w:val="F26728"/>
                          <w:lang w:val="en-US"/>
                        </w:rPr>
                      </w:pPr>
                      <w:r w:rsidRPr="00623B5A">
                        <w:rPr>
                          <w:rFonts w:ascii="Eras Medium ITC" w:eastAsia="Microsoft Yi Baiti" w:hAnsi="Eras Medium ITC" w:cstheme="minorHAnsi"/>
                          <w:color w:val="F26728"/>
                          <w:lang w:val="en-US"/>
                        </w:rPr>
                        <w:t>Senior Executive</w:t>
                      </w:r>
                    </w:p>
                    <w:p w14:paraId="3C29FD8F" w14:textId="77777777" w:rsidR="00623B5A" w:rsidRPr="00623B5A" w:rsidRDefault="00623B5A" w:rsidP="00623B5A">
                      <w:pPr>
                        <w:spacing w:after="0" w:line="240" w:lineRule="auto"/>
                        <w:rPr>
                          <w:rFonts w:ascii="Eras Medium ITC" w:eastAsia="Microsoft Yi Baiti" w:hAnsi="Eras Medium ITC" w:cstheme="minorHAnsi"/>
                          <w:color w:val="573313"/>
                          <w:sz w:val="28"/>
                          <w:szCs w:val="28"/>
                          <w:lang w:val="en-US"/>
                        </w:rPr>
                      </w:pPr>
                    </w:p>
                    <w:p w14:paraId="31F120D4" w14:textId="18291F07" w:rsidR="00623B5A" w:rsidRPr="00623B5A" w:rsidRDefault="00623B5A" w:rsidP="00623B5A">
                      <w:pPr>
                        <w:spacing w:after="0" w:line="240" w:lineRule="auto"/>
                        <w:rPr>
                          <w:rFonts w:ascii="Eras Medium ITC" w:eastAsia="Microsoft Yi Baiti" w:hAnsi="Eras Medium ITC" w:cstheme="minorHAnsi"/>
                          <w:color w:val="573313"/>
                          <w:sz w:val="20"/>
                          <w:szCs w:val="20"/>
                          <w:lang w:val="en-US"/>
                        </w:rPr>
                      </w:pPr>
                      <w:r w:rsidRPr="00623B5A">
                        <w:rPr>
                          <w:rFonts w:ascii="Eras Medium ITC" w:eastAsia="Microsoft Yi Baiti" w:hAnsi="Eras Medium ITC" w:cstheme="minorHAnsi"/>
                          <w:color w:val="F26728"/>
                          <w:sz w:val="20"/>
                          <w:szCs w:val="20"/>
                          <w:lang w:val="en-US"/>
                        </w:rPr>
                        <w:t xml:space="preserve">E: </w:t>
                      </w:r>
                      <w:r w:rsidR="00A51621">
                        <w:rPr>
                          <w:rFonts w:ascii="Eras Medium ITC" w:eastAsia="Microsoft Yi Baiti" w:hAnsi="Eras Medium ITC" w:cstheme="minorHAnsi"/>
                          <w:color w:val="573313"/>
                          <w:sz w:val="20"/>
                          <w:szCs w:val="20"/>
                          <w:lang w:val="en-US"/>
                        </w:rPr>
                        <w:t>davidjames</w:t>
                      </w:r>
                      <w:r w:rsidRPr="00623B5A">
                        <w:rPr>
                          <w:rFonts w:ascii="Eras Medium ITC" w:eastAsia="Microsoft Yi Baiti" w:hAnsi="Eras Medium ITC" w:cstheme="minorHAnsi"/>
                          <w:color w:val="573313"/>
                          <w:sz w:val="20"/>
                          <w:szCs w:val="20"/>
                          <w:lang w:val="en-US"/>
                        </w:rPr>
                        <w:t>@gmail.com</w:t>
                      </w:r>
                    </w:p>
                    <w:p w14:paraId="0A85429B" w14:textId="53F20758" w:rsidR="00623B5A" w:rsidRPr="00623B5A" w:rsidRDefault="00623B5A" w:rsidP="00623B5A">
                      <w:pPr>
                        <w:spacing w:after="0" w:line="240" w:lineRule="auto"/>
                        <w:rPr>
                          <w:rFonts w:ascii="Eras Medium ITC" w:eastAsia="Microsoft Yi Baiti" w:hAnsi="Eras Medium ITC" w:cstheme="minorHAnsi"/>
                          <w:color w:val="573313"/>
                          <w:sz w:val="20"/>
                          <w:szCs w:val="20"/>
                          <w:lang w:val="en-US"/>
                        </w:rPr>
                      </w:pPr>
                      <w:r w:rsidRPr="00623B5A">
                        <w:rPr>
                          <w:rFonts w:ascii="Eras Medium ITC" w:eastAsia="Microsoft Yi Baiti" w:hAnsi="Eras Medium ITC" w:cstheme="minorHAnsi"/>
                          <w:color w:val="F26728"/>
                          <w:sz w:val="20"/>
                          <w:szCs w:val="20"/>
                          <w:lang w:val="en-US"/>
                        </w:rPr>
                        <w:t xml:space="preserve">P: </w:t>
                      </w:r>
                      <w:r w:rsidR="00A51621">
                        <w:rPr>
                          <w:rFonts w:ascii="Eras Medium ITC" w:eastAsia="Microsoft Yi Baiti" w:hAnsi="Eras Medium ITC" w:cstheme="minorHAnsi"/>
                          <w:color w:val="573313"/>
                          <w:sz w:val="20"/>
                          <w:szCs w:val="20"/>
                          <w:lang w:val="en-US"/>
                        </w:rPr>
                        <w:t>91 8248776275</w:t>
                      </w:r>
                    </w:p>
                    <w:p w14:paraId="3558E2C4" w14:textId="23FCE131" w:rsidR="00623B5A" w:rsidRPr="00623B5A" w:rsidRDefault="00623B5A" w:rsidP="00623B5A">
                      <w:pPr>
                        <w:spacing w:after="0" w:line="240" w:lineRule="auto"/>
                        <w:rPr>
                          <w:rFonts w:ascii="Eras Medium ITC" w:eastAsia="Microsoft Yi Baiti" w:hAnsi="Eras Medium ITC" w:cstheme="minorHAnsi"/>
                          <w:color w:val="573313"/>
                          <w:sz w:val="2"/>
                          <w:szCs w:val="2"/>
                          <w:lang w:val="en-US"/>
                        </w:rPr>
                      </w:pPr>
                      <w:r w:rsidRPr="00623B5A">
                        <w:rPr>
                          <w:rFonts w:ascii="Eras Medium ITC" w:eastAsia="Microsoft Yi Baiti" w:hAnsi="Eras Medium ITC" w:cstheme="minorHAnsi"/>
                          <w:color w:val="F26728"/>
                          <w:sz w:val="20"/>
                          <w:szCs w:val="20"/>
                          <w:lang w:val="en-US"/>
                        </w:rPr>
                        <w:t xml:space="preserve">A: </w:t>
                      </w:r>
                      <w:r w:rsidR="00B27ABF">
                        <w:rPr>
                          <w:rFonts w:ascii="Eras Medium ITC" w:eastAsia="Microsoft Yi Baiti" w:hAnsi="Eras Medium ITC" w:cstheme="minorHAnsi"/>
                          <w:color w:val="573313"/>
                          <w:sz w:val="20"/>
                          <w:szCs w:val="20"/>
                          <w:lang w:val="en-US"/>
                        </w:rPr>
                        <w:t xml:space="preserve">Building </w:t>
                      </w:r>
                      <w:proofErr w:type="gramStart"/>
                      <w:r w:rsidR="00B27ABF">
                        <w:rPr>
                          <w:rFonts w:ascii="Eras Medium ITC" w:eastAsia="Microsoft Yi Baiti" w:hAnsi="Eras Medium ITC" w:cstheme="minorHAnsi"/>
                          <w:color w:val="573313"/>
                          <w:sz w:val="20"/>
                          <w:szCs w:val="20"/>
                          <w:lang w:val="en-US"/>
                        </w:rPr>
                        <w:t>Orchid ,</w:t>
                      </w:r>
                      <w:proofErr w:type="gramEnd"/>
                      <w:r w:rsidR="00B27ABF">
                        <w:rPr>
                          <w:rFonts w:ascii="Eras Medium ITC" w:eastAsia="Microsoft Yi Baiti" w:hAnsi="Eras Medium ITC" w:cstheme="minorHAnsi"/>
                          <w:color w:val="573313"/>
                          <w:sz w:val="20"/>
                          <w:szCs w:val="20"/>
                          <w:lang w:val="en-US"/>
                        </w:rPr>
                        <w:t xml:space="preserve"> Block E , embassy tech</w:t>
                      </w:r>
                      <w:r w:rsidRPr="00623B5A">
                        <w:rPr>
                          <w:rFonts w:ascii="Eras Medium ITC" w:eastAsia="Microsoft Yi Baiti" w:hAnsi="Eras Medium ITC" w:cstheme="minorHAnsi"/>
                          <w:color w:val="573313"/>
                          <w:sz w:val="20"/>
                          <w:szCs w:val="20"/>
                          <w:lang w:val="en-US"/>
                        </w:rPr>
                        <w:t xml:space="preserve">, </w:t>
                      </w:r>
                      <w:r w:rsidR="00B27ABF">
                        <w:rPr>
                          <w:rFonts w:ascii="Eras Medium ITC" w:eastAsia="Microsoft Yi Baiti" w:hAnsi="Eras Medium ITC" w:cstheme="minorHAnsi"/>
                          <w:color w:val="573313"/>
                          <w:sz w:val="20"/>
                          <w:szCs w:val="20"/>
                          <w:lang w:val="en-US"/>
                        </w:rPr>
                        <w:t xml:space="preserve">Bengaluru , India </w:t>
                      </w:r>
                    </w:p>
                  </w:txbxContent>
                </v:textbox>
              </v:shape>
            </w:pict>
          </mc:Fallback>
        </mc:AlternateContent>
      </w:r>
      <w:r w:rsidRPr="00703CE9">
        <w:rPr>
          <w:noProof/>
          <w:color w:val="BA672D"/>
        </w:rPr>
        <mc:AlternateContent>
          <mc:Choice Requires="wps">
            <w:drawing>
              <wp:anchor distT="0" distB="0" distL="114300" distR="114300" simplePos="0" relativeHeight="251644416" behindDoc="0" locked="0" layoutInCell="1" allowOverlap="1" wp14:anchorId="266D0101" wp14:editId="3367EEED">
                <wp:simplePos x="0" y="0"/>
                <wp:positionH relativeFrom="margin">
                  <wp:posOffset>317500</wp:posOffset>
                </wp:positionH>
                <wp:positionV relativeFrom="paragraph">
                  <wp:posOffset>666750</wp:posOffset>
                </wp:positionV>
                <wp:extent cx="2863850" cy="266700"/>
                <wp:effectExtent l="0" t="0" r="0" b="0"/>
                <wp:wrapNone/>
                <wp:docPr id="713130947" name="Text Box 1"/>
                <wp:cNvGraphicFramePr/>
                <a:graphic xmlns:a="http://schemas.openxmlformats.org/drawingml/2006/main">
                  <a:graphicData uri="http://schemas.microsoft.com/office/word/2010/wordprocessingShape">
                    <wps:wsp>
                      <wps:cNvSpPr txBox="1"/>
                      <wps:spPr>
                        <a:xfrm>
                          <a:off x="0" y="0"/>
                          <a:ext cx="2863850" cy="266700"/>
                        </a:xfrm>
                        <a:prstGeom prst="rect">
                          <a:avLst/>
                        </a:prstGeom>
                        <a:noFill/>
                        <a:ln w="6350">
                          <a:noFill/>
                        </a:ln>
                      </wps:spPr>
                      <wps:txbx>
                        <w:txbxContent>
                          <w:p w14:paraId="053436FB" w14:textId="6F5A8A37" w:rsidR="00623B5A" w:rsidRPr="00623B5A" w:rsidRDefault="00D36709" w:rsidP="00623B5A">
                            <w:pPr>
                              <w:rPr>
                                <w:rFonts w:ascii="Eras Bold ITC" w:eastAsia="Microsoft Yi Baiti" w:hAnsi="Eras Bold ITC"/>
                                <w:color w:val="573313"/>
                                <w:sz w:val="20"/>
                                <w:szCs w:val="20"/>
                                <w:lang w:val="en-US"/>
                              </w:rPr>
                            </w:pPr>
                            <w:proofErr w:type="spellStart"/>
                            <w:r>
                              <w:rPr>
                                <w:rFonts w:ascii="Eras Bold ITC" w:eastAsia="Microsoft Yi Baiti" w:hAnsi="Eras Bold ITC"/>
                                <w:color w:val="573313"/>
                                <w:sz w:val="20"/>
                                <w:szCs w:val="20"/>
                                <w:lang w:val="en-US"/>
                              </w:rPr>
                              <w:t>Gaurding</w:t>
                            </w:r>
                            <w:proofErr w:type="spellEnd"/>
                            <w:r>
                              <w:rPr>
                                <w:rFonts w:ascii="Eras Bold ITC" w:eastAsia="Microsoft Yi Baiti" w:hAnsi="Eras Bold ITC"/>
                                <w:color w:val="573313"/>
                                <w:sz w:val="20"/>
                                <w:szCs w:val="20"/>
                                <w:lang w:val="en-US"/>
                              </w:rPr>
                              <w:t xml:space="preserve"> </w:t>
                            </w:r>
                            <w:proofErr w:type="spellStart"/>
                            <w:proofErr w:type="gramStart"/>
                            <w:r>
                              <w:rPr>
                                <w:rFonts w:ascii="Eras Bold ITC" w:eastAsia="Microsoft Yi Baiti" w:hAnsi="Eras Bold ITC"/>
                                <w:color w:val="573313"/>
                                <w:sz w:val="20"/>
                                <w:szCs w:val="20"/>
                                <w:lang w:val="en-US"/>
                              </w:rPr>
                              <w:t>trust,driving</w:t>
                            </w:r>
                            <w:proofErr w:type="spellEnd"/>
                            <w:proofErr w:type="gramEnd"/>
                            <w:r>
                              <w:rPr>
                                <w:rFonts w:ascii="Eras Bold ITC" w:eastAsia="Microsoft Yi Baiti" w:hAnsi="Eras Bold ITC"/>
                                <w:color w:val="573313"/>
                                <w:sz w:val="20"/>
                                <w:szCs w:val="20"/>
                                <w:lang w:val="en-US"/>
                              </w:rPr>
                              <w:t xml:space="preserve">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D0101" id="_x0000_s1027" type="#_x0000_t202" style="position:absolute;margin-left:25pt;margin-top:52.5pt;width:225.5pt;height:21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" filled="f" stroked="f" strokeweight=".5pt">
                <v:textbox>
                  <w:txbxContent>
                    <w:p w14:paraId="053436FB" w14:textId="6F5A8A37" w:rsidR="00623B5A" w:rsidRPr="00623B5A" w:rsidRDefault="00D36709" w:rsidP="00623B5A">
                      <w:pPr>
                        <w:rPr>
                          <w:rFonts w:ascii="Eras Bold ITC" w:eastAsia="Microsoft Yi Baiti" w:hAnsi="Eras Bold ITC"/>
                          <w:color w:val="573313"/>
                          <w:sz w:val="20"/>
                          <w:szCs w:val="20"/>
                          <w:lang w:val="en-US"/>
                        </w:rPr>
                      </w:pPr>
                      <w:proofErr w:type="spellStart"/>
                      <w:r>
                        <w:rPr>
                          <w:rFonts w:ascii="Eras Bold ITC" w:eastAsia="Microsoft Yi Baiti" w:hAnsi="Eras Bold ITC"/>
                          <w:color w:val="573313"/>
                          <w:sz w:val="20"/>
                          <w:szCs w:val="20"/>
                          <w:lang w:val="en-US"/>
                        </w:rPr>
                        <w:t>Gaurding</w:t>
                      </w:r>
                      <w:proofErr w:type="spellEnd"/>
                      <w:r>
                        <w:rPr>
                          <w:rFonts w:ascii="Eras Bold ITC" w:eastAsia="Microsoft Yi Baiti" w:hAnsi="Eras Bold ITC"/>
                          <w:color w:val="573313"/>
                          <w:sz w:val="20"/>
                          <w:szCs w:val="20"/>
                          <w:lang w:val="en-US"/>
                        </w:rPr>
                        <w:t xml:space="preserve"> </w:t>
                      </w:r>
                      <w:proofErr w:type="spellStart"/>
                      <w:proofErr w:type="gramStart"/>
                      <w:r>
                        <w:rPr>
                          <w:rFonts w:ascii="Eras Bold ITC" w:eastAsia="Microsoft Yi Baiti" w:hAnsi="Eras Bold ITC"/>
                          <w:color w:val="573313"/>
                          <w:sz w:val="20"/>
                          <w:szCs w:val="20"/>
                          <w:lang w:val="en-US"/>
                        </w:rPr>
                        <w:t>trust,driving</w:t>
                      </w:r>
                      <w:proofErr w:type="spellEnd"/>
                      <w:proofErr w:type="gramEnd"/>
                      <w:r>
                        <w:rPr>
                          <w:rFonts w:ascii="Eras Bold ITC" w:eastAsia="Microsoft Yi Baiti" w:hAnsi="Eras Bold ITC"/>
                          <w:color w:val="573313"/>
                          <w:sz w:val="20"/>
                          <w:szCs w:val="20"/>
                          <w:lang w:val="en-US"/>
                        </w:rPr>
                        <w:t xml:space="preserve"> compliance</w:t>
                      </w:r>
                    </w:p>
                  </w:txbxContent>
                </v:textbox>
                <w10:wrap anchorx="margin"/>
              </v:shape>
            </w:pict>
          </mc:Fallback>
        </mc:AlternateContent>
      </w:r>
      <w:r w:rsidR="00726E3B">
        <w:rPr>
          <w:noProof/>
        </w:rPr>
        <mc:AlternateContent>
          <mc:Choice Requires="wps">
            <w:drawing>
              <wp:anchor distT="0" distB="0" distL="114300" distR="114300" simplePos="0" relativeHeight="251634176" behindDoc="0" locked="0" layoutInCell="1" allowOverlap="1" wp14:anchorId="1A061C00" wp14:editId="41DB0B88">
                <wp:simplePos x="0" y="0"/>
                <wp:positionH relativeFrom="margin">
                  <wp:posOffset>4845050</wp:posOffset>
                </wp:positionH>
                <wp:positionV relativeFrom="paragraph">
                  <wp:posOffset>1562101</wp:posOffset>
                </wp:positionV>
                <wp:extent cx="1538605" cy="342900"/>
                <wp:effectExtent l="0" t="0" r="0" b="0"/>
                <wp:wrapNone/>
                <wp:docPr id="1138221920" name="Text Box 6"/>
                <wp:cNvGraphicFramePr/>
                <a:graphic xmlns:a="http://schemas.openxmlformats.org/drawingml/2006/main">
                  <a:graphicData uri="http://schemas.microsoft.com/office/word/2010/wordprocessingShape">
                    <wps:wsp>
                      <wps:cNvSpPr txBox="1"/>
                      <wps:spPr>
                        <a:xfrm>
                          <a:off x="0" y="0"/>
                          <a:ext cx="1538605" cy="342900"/>
                        </a:xfrm>
                        <a:prstGeom prst="rect">
                          <a:avLst/>
                        </a:prstGeom>
                        <a:noFill/>
                        <a:ln w="6350">
                          <a:noFill/>
                        </a:ln>
                      </wps:spPr>
                      <wps:txbx>
                        <w:txbxContent>
                          <w:p w14:paraId="5A2B9BE0" w14:textId="02D11935" w:rsidR="00623B5A" w:rsidRPr="00623B5A" w:rsidRDefault="00623B5A" w:rsidP="00623B5A">
                            <w:pPr>
                              <w:rPr>
                                <w:rFonts w:ascii="Eras Medium ITC" w:eastAsia="Microsoft Yi Baiti" w:hAnsi="Eras Medium ITC"/>
                                <w:color w:val="F26728"/>
                                <w:sz w:val="20"/>
                                <w:szCs w:val="20"/>
                                <w:lang w:val="en-US"/>
                              </w:rPr>
                            </w:pPr>
                            <w:r w:rsidRPr="00623B5A">
                              <w:rPr>
                                <w:rFonts w:ascii="Eras Medium ITC" w:eastAsia="Microsoft Yi Baiti" w:hAnsi="Eras Medium ITC"/>
                                <w:noProof/>
                                <w:color w:val="F26728"/>
                                <w:sz w:val="20"/>
                                <w:szCs w:val="20"/>
                                <w:lang w:val="en-US"/>
                              </w:rPr>
                              <w:t xml:space="preserve">Date : </w:t>
                            </w:r>
                            <w:r w:rsidR="00726E3B">
                              <w:rPr>
                                <w:b/>
                                <w:bCs/>
                                <w:sz w:val="24"/>
                                <w:szCs w:val="24"/>
                              </w:rPr>
                              <w:t>{{</w:t>
                            </w:r>
                            <w:r w:rsidR="00726E3B" w:rsidRPr="00D35D42">
                              <w:rPr>
                                <w:b/>
                                <w:bCs/>
                                <w:sz w:val="24"/>
                                <w:szCs w:val="24"/>
                              </w:rPr>
                              <w:t>Date</w:t>
                            </w:r>
                            <w:r w:rsidR="00726E3B">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1C00" id="Text Box 6" o:spid="_x0000_s1028" type="#_x0000_t202" style="position:absolute;margin-left:381.5pt;margin-top:123pt;width:121.15pt;height:27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" filled="f" stroked="f" strokeweight=".5pt">
                <v:textbox>
                  <w:txbxContent>
                    <w:p w14:paraId="5A2B9BE0" w14:textId="02D11935" w:rsidR="00623B5A" w:rsidRPr="00623B5A" w:rsidRDefault="00623B5A" w:rsidP="00623B5A">
                      <w:pPr>
                        <w:rPr>
                          <w:rFonts w:ascii="Eras Medium ITC" w:eastAsia="Microsoft Yi Baiti" w:hAnsi="Eras Medium ITC"/>
                          <w:color w:val="F26728"/>
                          <w:sz w:val="20"/>
                          <w:szCs w:val="20"/>
                          <w:lang w:val="en-US"/>
                        </w:rPr>
                      </w:pPr>
                      <w:r w:rsidRPr="00623B5A">
                        <w:rPr>
                          <w:rFonts w:ascii="Eras Medium ITC" w:eastAsia="Microsoft Yi Baiti" w:hAnsi="Eras Medium ITC"/>
                          <w:noProof/>
                          <w:color w:val="F26728"/>
                          <w:sz w:val="20"/>
                          <w:szCs w:val="20"/>
                          <w:lang w:val="en-US"/>
                        </w:rPr>
                        <w:t xml:space="preserve">Date : </w:t>
                      </w:r>
                      <w:r w:rsidR="00726E3B">
                        <w:rPr>
                          <w:b/>
                          <w:bCs/>
                          <w:sz w:val="24"/>
                          <w:szCs w:val="24"/>
                        </w:rPr>
                        <w:t>{{</w:t>
                      </w:r>
                      <w:r w:rsidR="00726E3B" w:rsidRPr="00D35D42">
                        <w:rPr>
                          <w:b/>
                          <w:bCs/>
                          <w:sz w:val="24"/>
                          <w:szCs w:val="24"/>
                        </w:rPr>
                        <w:t>Date</w:t>
                      </w:r>
                      <w:r w:rsidR="00726E3B">
                        <w:rPr>
                          <w:b/>
                          <w:bCs/>
                          <w:sz w:val="24"/>
                          <w:szCs w:val="24"/>
                        </w:rPr>
                        <w:t>}}</w:t>
                      </w:r>
                    </w:p>
                  </w:txbxContent>
                </v:textbox>
                <w10:wrap anchorx="margin"/>
              </v:shape>
            </w:pict>
          </mc:Fallback>
        </mc:AlternateContent>
      </w:r>
      <w:r w:rsidR="00FF03F8">
        <w:rPr>
          <w:noProof/>
        </w:rPr>
        <mc:AlternateContent>
          <mc:Choice Requires="wps">
            <w:drawing>
              <wp:anchor distT="0" distB="0" distL="114300" distR="114300" simplePos="0" relativeHeight="251624960" behindDoc="0" locked="0" layoutInCell="1" allowOverlap="1" wp14:anchorId="062F56F9" wp14:editId="5D05CC05">
                <wp:simplePos x="0" y="0"/>
                <wp:positionH relativeFrom="page">
                  <wp:posOffset>508000</wp:posOffset>
                </wp:positionH>
                <wp:positionV relativeFrom="paragraph">
                  <wp:posOffset>7010400</wp:posOffset>
                </wp:positionV>
                <wp:extent cx="1225550" cy="889000"/>
                <wp:effectExtent l="0" t="0" r="0" b="6350"/>
                <wp:wrapTopAndBottom/>
                <wp:docPr id="395609278" name="Text Box 4"/>
                <wp:cNvGraphicFramePr/>
                <a:graphic xmlns:a="http://schemas.openxmlformats.org/drawingml/2006/main">
                  <a:graphicData uri="http://schemas.microsoft.com/office/word/2010/wordprocessingShape">
                    <wps:wsp>
                      <wps:cNvSpPr txBox="1"/>
                      <wps:spPr>
                        <a:xfrm>
                          <a:off x="0" y="0"/>
                          <a:ext cx="1225550" cy="889000"/>
                        </a:xfrm>
                        <a:prstGeom prst="rect">
                          <a:avLst/>
                        </a:prstGeom>
                        <a:noFill/>
                        <a:ln w="6350">
                          <a:noFill/>
                        </a:ln>
                      </wps:spPr>
                      <wps:txbx>
                        <w:txbxContent>
                          <w:p w14:paraId="1913E407" w14:textId="13C477AE" w:rsidR="00623B5A" w:rsidRPr="00FF03F8" w:rsidRDefault="00623B5A" w:rsidP="00623B5A">
                            <w:pPr>
                              <w:spacing w:after="0" w:line="11" w:lineRule="atLeast"/>
                              <w:rPr>
                                <w:rFonts w:ascii="Eras Medium ITC" w:eastAsia="Microsoft Yi Baiti" w:hAnsi="Eras Medium ITC"/>
                                <w:color w:val="F26728"/>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56F9" id="Text Box 4" o:spid="_x0000_s1029" type="#_x0000_t202" style="position:absolute;margin-left:40pt;margin-top:552pt;width:96.5pt;height:70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" filled="f" stroked="f" strokeweight=".5pt">
                <v:textbox>
                  <w:txbxContent>
                    <w:p w14:paraId="1913E407" w14:textId="13C477AE" w:rsidR="00623B5A" w:rsidRPr="00FF03F8" w:rsidRDefault="00623B5A" w:rsidP="00623B5A">
                      <w:pPr>
                        <w:spacing w:after="0" w:line="11" w:lineRule="atLeast"/>
                        <w:rPr>
                          <w:rFonts w:ascii="Eras Medium ITC" w:eastAsia="Microsoft Yi Baiti" w:hAnsi="Eras Medium ITC"/>
                          <w:color w:val="F26728"/>
                          <w:sz w:val="24"/>
                          <w:szCs w:val="24"/>
                          <w:lang w:val="en-US"/>
                        </w:rPr>
                      </w:pPr>
                    </w:p>
                  </w:txbxContent>
                </v:textbox>
                <w10:wrap type="topAndBottom" anchorx="page"/>
              </v:shape>
            </w:pict>
          </mc:Fallback>
        </mc:AlternateContent>
      </w:r>
      <w:r w:rsidR="00E22580">
        <w:rPr>
          <w:noProof/>
        </w:rPr>
        <w:drawing>
          <wp:anchor distT="0" distB="0" distL="114300" distR="114300" simplePos="0" relativeHeight="251694592" behindDoc="1" locked="0" layoutInCell="1" allowOverlap="1" wp14:anchorId="4BA8A1F6" wp14:editId="2527BD3D">
            <wp:simplePos x="0" y="0"/>
            <wp:positionH relativeFrom="rightMargin">
              <wp:align>left</wp:align>
            </wp:positionH>
            <wp:positionV relativeFrom="paragraph">
              <wp:posOffset>8070850</wp:posOffset>
            </wp:positionV>
            <wp:extent cx="190500" cy="190500"/>
            <wp:effectExtent l="0" t="0" r="0" b="0"/>
            <wp:wrapNone/>
            <wp:docPr id="14184104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10459"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0500" cy="190500"/>
                    </a:xfrm>
                    <a:prstGeom prst="rect">
                      <a:avLst/>
                    </a:prstGeom>
                  </pic:spPr>
                </pic:pic>
              </a:graphicData>
            </a:graphic>
          </wp:anchor>
        </w:drawing>
      </w:r>
      <w:r w:rsidR="0078731C">
        <w:rPr>
          <w:noProof/>
        </w:rPr>
        <w:drawing>
          <wp:anchor distT="0" distB="0" distL="114300" distR="114300" simplePos="0" relativeHeight="251590144" behindDoc="1" locked="0" layoutInCell="1" allowOverlap="1" wp14:anchorId="37557AC8" wp14:editId="1709EC70">
            <wp:simplePos x="0" y="0"/>
            <wp:positionH relativeFrom="page">
              <wp:align>right</wp:align>
            </wp:positionH>
            <wp:positionV relativeFrom="paragraph">
              <wp:posOffset>-914400</wp:posOffset>
            </wp:positionV>
            <wp:extent cx="7772400" cy="10071100"/>
            <wp:effectExtent l="0" t="0" r="0" b="6350"/>
            <wp:wrapNone/>
            <wp:docPr id="71010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1007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28B">
        <w:rPr>
          <w:noProof/>
        </w:rPr>
        <w:drawing>
          <wp:anchor distT="0" distB="0" distL="114300" distR="114300" simplePos="0" relativeHeight="251705856" behindDoc="1" locked="0" layoutInCell="1" allowOverlap="1" wp14:anchorId="20A1FE37" wp14:editId="622BD42E">
            <wp:simplePos x="0" y="0"/>
            <wp:positionH relativeFrom="column">
              <wp:posOffset>5925820</wp:posOffset>
            </wp:positionH>
            <wp:positionV relativeFrom="paragraph">
              <wp:posOffset>8547100</wp:posOffset>
            </wp:positionV>
            <wp:extent cx="190500" cy="190500"/>
            <wp:effectExtent l="0" t="0" r="0" b="0"/>
            <wp:wrapNone/>
            <wp:docPr id="20978464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6473"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 cy="190500"/>
                    </a:xfrm>
                    <a:prstGeom prst="rect">
                      <a:avLst/>
                    </a:prstGeom>
                  </pic:spPr>
                </pic:pic>
              </a:graphicData>
            </a:graphic>
          </wp:anchor>
        </w:drawing>
      </w:r>
      <w:r w:rsidR="0097228B">
        <w:rPr>
          <w:noProof/>
        </w:rPr>
        <w:drawing>
          <wp:anchor distT="0" distB="0" distL="114300" distR="114300" simplePos="0" relativeHeight="251681280" behindDoc="1" locked="0" layoutInCell="1" allowOverlap="1" wp14:anchorId="6526D4A5" wp14:editId="1DB89A8E">
            <wp:simplePos x="0" y="0"/>
            <wp:positionH relativeFrom="rightMargin">
              <wp:posOffset>-13888</wp:posOffset>
            </wp:positionH>
            <wp:positionV relativeFrom="paragraph">
              <wp:posOffset>7486650</wp:posOffset>
            </wp:positionV>
            <wp:extent cx="190500" cy="190500"/>
            <wp:effectExtent l="0" t="0" r="0" b="0"/>
            <wp:wrapNone/>
            <wp:docPr id="17961801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0160"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500" cy="190500"/>
                    </a:xfrm>
                    <a:prstGeom prst="rect">
                      <a:avLst/>
                    </a:prstGeom>
                  </pic:spPr>
                </pic:pic>
              </a:graphicData>
            </a:graphic>
          </wp:anchor>
        </w:drawing>
      </w:r>
      <w:r w:rsidR="0097228B">
        <w:rPr>
          <w:noProof/>
        </w:rPr>
        <mc:AlternateContent>
          <mc:Choice Requires="wps">
            <w:drawing>
              <wp:anchor distT="0" distB="0" distL="114300" distR="114300" simplePos="0" relativeHeight="251653632" behindDoc="0" locked="0" layoutInCell="1" allowOverlap="1" wp14:anchorId="4E0E008B" wp14:editId="0A37AEDD">
                <wp:simplePos x="0" y="0"/>
                <wp:positionH relativeFrom="margin">
                  <wp:posOffset>4953000</wp:posOffset>
                </wp:positionH>
                <wp:positionV relativeFrom="paragraph">
                  <wp:posOffset>7435850</wp:posOffset>
                </wp:positionV>
                <wp:extent cx="952500" cy="415925"/>
                <wp:effectExtent l="0" t="0" r="0" b="3175"/>
                <wp:wrapNone/>
                <wp:docPr id="17408076" name="Text Box 6"/>
                <wp:cNvGraphicFramePr/>
                <a:graphic xmlns:a="http://schemas.openxmlformats.org/drawingml/2006/main">
                  <a:graphicData uri="http://schemas.microsoft.com/office/word/2010/wordprocessingShape">
                    <wps:wsp>
                      <wps:cNvSpPr txBox="1"/>
                      <wps:spPr>
                        <a:xfrm>
                          <a:off x="0" y="0"/>
                          <a:ext cx="952500" cy="415925"/>
                        </a:xfrm>
                        <a:prstGeom prst="rect">
                          <a:avLst/>
                        </a:prstGeom>
                        <a:noFill/>
                        <a:ln w="6350">
                          <a:noFill/>
                        </a:ln>
                      </wps:spPr>
                      <wps:txbx>
                        <w:txbxContent>
                          <w:p w14:paraId="5B4B3804" w14:textId="65FC8D83" w:rsidR="00623B5A" w:rsidRPr="00B27ABF" w:rsidRDefault="00623B5A" w:rsidP="0097228B">
                            <w:pPr>
                              <w:spacing w:after="0"/>
                              <w:jc w:val="right"/>
                              <w:rPr>
                                <w:rFonts w:ascii="Eras Medium ITC" w:hAnsi="Eras Medium ITC"/>
                                <w:noProof/>
                                <w:color w:val="573313"/>
                                <w:sz w:val="14"/>
                                <w:szCs w:val="14"/>
                                <w:lang w:val="en-US"/>
                              </w:rPr>
                            </w:pPr>
                            <w:r w:rsidRPr="00623B5A">
                              <w:rPr>
                                <w:rFonts w:ascii="Eras Medium ITC" w:hAnsi="Eras Medium ITC"/>
                                <w:noProof/>
                                <w:color w:val="573313"/>
                                <w:sz w:val="14"/>
                                <w:szCs w:val="14"/>
                              </w:rPr>
                              <w:t>+0</w:t>
                            </w:r>
                            <w:r w:rsidR="00B27ABF">
                              <w:rPr>
                                <w:rFonts w:ascii="Eras Medium ITC" w:hAnsi="Eras Medium ITC"/>
                                <w:noProof/>
                                <w:color w:val="573313"/>
                                <w:sz w:val="14"/>
                                <w:szCs w:val="14"/>
                                <w:lang w:val="en-US"/>
                              </w:rPr>
                              <w:t xml:space="preserve">91 873 736 963 </w:t>
                            </w:r>
                          </w:p>
                          <w:p w14:paraId="6FB0CCF0" w14:textId="650CFF74" w:rsidR="00623B5A" w:rsidRPr="00B27ABF" w:rsidRDefault="00623B5A" w:rsidP="0097228B">
                            <w:pPr>
                              <w:jc w:val="right"/>
                              <w:rPr>
                                <w:rFonts w:ascii="Eras Medium ITC" w:hAnsi="Eras Medium ITC"/>
                                <w:color w:val="573313"/>
                                <w:sz w:val="14"/>
                                <w:szCs w:val="14"/>
                                <w:lang w:val="en-US"/>
                              </w:rPr>
                            </w:pPr>
                            <w:r w:rsidRPr="00623B5A">
                              <w:rPr>
                                <w:rFonts w:ascii="Eras Medium ITC" w:hAnsi="Eras Medium ITC"/>
                                <w:noProof/>
                                <w:color w:val="573313"/>
                                <w:sz w:val="14"/>
                                <w:szCs w:val="14"/>
                              </w:rPr>
                              <w:t>+0</w:t>
                            </w:r>
                            <w:r w:rsidR="00B27ABF">
                              <w:rPr>
                                <w:rFonts w:ascii="Eras Medium ITC" w:hAnsi="Eras Medium ITC"/>
                                <w:noProof/>
                                <w:color w:val="573313"/>
                                <w:sz w:val="14"/>
                                <w:szCs w:val="14"/>
                                <w:lang w:val="en-US"/>
                              </w:rPr>
                              <w:t>91 736 735 682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E008B" id="_x0000_s1030" type="#_x0000_t202" style="position:absolute;margin-left:390pt;margin-top:585.5pt;width:75pt;height:32.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" filled="f" stroked="f" strokeweight=".5pt">
                <v:textbox>
                  <w:txbxContent>
                    <w:p w14:paraId="5B4B3804" w14:textId="65FC8D83" w:rsidR="00623B5A" w:rsidRPr="00B27ABF" w:rsidRDefault="00623B5A" w:rsidP="0097228B">
                      <w:pPr>
                        <w:spacing w:after="0"/>
                        <w:jc w:val="right"/>
                        <w:rPr>
                          <w:rFonts w:ascii="Eras Medium ITC" w:hAnsi="Eras Medium ITC"/>
                          <w:noProof/>
                          <w:color w:val="573313"/>
                          <w:sz w:val="14"/>
                          <w:szCs w:val="14"/>
                          <w:lang w:val="en-US"/>
                        </w:rPr>
                      </w:pPr>
                      <w:r w:rsidRPr="00623B5A">
                        <w:rPr>
                          <w:rFonts w:ascii="Eras Medium ITC" w:hAnsi="Eras Medium ITC"/>
                          <w:noProof/>
                          <w:color w:val="573313"/>
                          <w:sz w:val="14"/>
                          <w:szCs w:val="14"/>
                        </w:rPr>
                        <w:t>+0</w:t>
                      </w:r>
                      <w:r w:rsidR="00B27ABF">
                        <w:rPr>
                          <w:rFonts w:ascii="Eras Medium ITC" w:hAnsi="Eras Medium ITC"/>
                          <w:noProof/>
                          <w:color w:val="573313"/>
                          <w:sz w:val="14"/>
                          <w:szCs w:val="14"/>
                          <w:lang w:val="en-US"/>
                        </w:rPr>
                        <w:t xml:space="preserve">91 873 736 963 </w:t>
                      </w:r>
                    </w:p>
                    <w:p w14:paraId="6FB0CCF0" w14:textId="650CFF74" w:rsidR="00623B5A" w:rsidRPr="00B27ABF" w:rsidRDefault="00623B5A" w:rsidP="0097228B">
                      <w:pPr>
                        <w:jc w:val="right"/>
                        <w:rPr>
                          <w:rFonts w:ascii="Eras Medium ITC" w:hAnsi="Eras Medium ITC"/>
                          <w:color w:val="573313"/>
                          <w:sz w:val="14"/>
                          <w:szCs w:val="14"/>
                          <w:lang w:val="en-US"/>
                        </w:rPr>
                      </w:pPr>
                      <w:r w:rsidRPr="00623B5A">
                        <w:rPr>
                          <w:rFonts w:ascii="Eras Medium ITC" w:hAnsi="Eras Medium ITC"/>
                          <w:noProof/>
                          <w:color w:val="573313"/>
                          <w:sz w:val="14"/>
                          <w:szCs w:val="14"/>
                        </w:rPr>
                        <w:t>+0</w:t>
                      </w:r>
                      <w:r w:rsidR="00B27ABF">
                        <w:rPr>
                          <w:rFonts w:ascii="Eras Medium ITC" w:hAnsi="Eras Medium ITC"/>
                          <w:noProof/>
                          <w:color w:val="573313"/>
                          <w:sz w:val="14"/>
                          <w:szCs w:val="14"/>
                          <w:lang w:val="en-US"/>
                        </w:rPr>
                        <w:t>91 736 735 682</w:t>
                      </w:r>
                    </w:p>
                  </w:txbxContent>
                </v:textbox>
                <w10:wrap anchorx="margin"/>
              </v:shape>
            </w:pict>
          </mc:Fallback>
        </mc:AlternateContent>
      </w:r>
      <w:r w:rsidR="0097228B">
        <w:rPr>
          <w:noProof/>
        </w:rPr>
        <mc:AlternateContent>
          <mc:Choice Requires="wps">
            <w:drawing>
              <wp:anchor distT="0" distB="0" distL="114300" distR="114300" simplePos="0" relativeHeight="251672064" behindDoc="0" locked="0" layoutInCell="1" allowOverlap="1" wp14:anchorId="153C0A03" wp14:editId="3B58D1A2">
                <wp:simplePos x="0" y="0"/>
                <wp:positionH relativeFrom="column">
                  <wp:posOffset>4806950</wp:posOffset>
                </wp:positionH>
                <wp:positionV relativeFrom="paragraph">
                  <wp:posOffset>7983220</wp:posOffset>
                </wp:positionV>
                <wp:extent cx="1098550" cy="375285"/>
                <wp:effectExtent l="0" t="0" r="0" b="5715"/>
                <wp:wrapNone/>
                <wp:docPr id="1466969142" name="Text Box 6"/>
                <wp:cNvGraphicFramePr/>
                <a:graphic xmlns:a="http://schemas.openxmlformats.org/drawingml/2006/main">
                  <a:graphicData uri="http://schemas.microsoft.com/office/word/2010/wordprocessingShape">
                    <wps:wsp>
                      <wps:cNvSpPr txBox="1"/>
                      <wps:spPr>
                        <a:xfrm>
                          <a:off x="0" y="0"/>
                          <a:ext cx="1098550" cy="375285"/>
                        </a:xfrm>
                        <a:prstGeom prst="rect">
                          <a:avLst/>
                        </a:prstGeom>
                        <a:noFill/>
                        <a:ln w="6350">
                          <a:noFill/>
                        </a:ln>
                      </wps:spPr>
                      <wps:txbx>
                        <w:txbxContent>
                          <w:p w14:paraId="2BBCA35B" w14:textId="2B2B99D1" w:rsidR="00623B5A" w:rsidRPr="00623B5A" w:rsidRDefault="00623B5A" w:rsidP="0097228B">
                            <w:pPr>
                              <w:spacing w:after="0"/>
                              <w:jc w:val="right"/>
                              <w:rPr>
                                <w:rFonts w:ascii="Eras Medium ITC" w:hAnsi="Eras Medium ITC"/>
                                <w:noProof/>
                                <w:color w:val="573313"/>
                                <w:sz w:val="14"/>
                                <w:szCs w:val="14"/>
                              </w:rPr>
                            </w:pPr>
                            <w:r w:rsidRPr="00623B5A">
                              <w:rPr>
                                <w:rFonts w:ascii="Eras Medium ITC" w:hAnsi="Eras Medium ITC"/>
                                <w:noProof/>
                                <w:color w:val="573313"/>
                                <w:sz w:val="14"/>
                                <w:szCs w:val="14"/>
                              </w:rPr>
                              <w:t>info@</w:t>
                            </w:r>
                            <w:r w:rsidR="00305B10">
                              <w:rPr>
                                <w:rFonts w:ascii="Eras Medium ITC" w:hAnsi="Eras Medium ITC"/>
                                <w:noProof/>
                                <w:color w:val="573313"/>
                                <w:sz w:val="14"/>
                                <w:szCs w:val="14"/>
                                <w:lang w:val="en-US"/>
                              </w:rPr>
                              <w:t>zenithglobal.</w:t>
                            </w:r>
                            <w:r w:rsidRPr="00623B5A">
                              <w:rPr>
                                <w:rFonts w:ascii="Eras Medium ITC" w:hAnsi="Eras Medium ITC"/>
                                <w:noProof/>
                                <w:color w:val="573313"/>
                                <w:sz w:val="14"/>
                                <w:szCs w:val="14"/>
                              </w:rPr>
                              <w:t>com</w:t>
                            </w:r>
                          </w:p>
                          <w:p w14:paraId="7ED3B099" w14:textId="36D4050E" w:rsidR="00623B5A" w:rsidRPr="00623B5A" w:rsidRDefault="00305B10" w:rsidP="0097228B">
                            <w:pPr>
                              <w:spacing w:after="0"/>
                              <w:jc w:val="right"/>
                              <w:rPr>
                                <w:rFonts w:ascii="Eras Medium ITC" w:hAnsi="Eras Medium ITC"/>
                                <w:color w:val="573313"/>
                                <w:sz w:val="14"/>
                                <w:szCs w:val="14"/>
                              </w:rPr>
                            </w:pPr>
                            <w:r>
                              <w:rPr>
                                <w:rFonts w:ascii="Eras Medium ITC" w:hAnsi="Eras Medium ITC"/>
                                <w:noProof/>
                                <w:color w:val="573313"/>
                                <w:sz w:val="14"/>
                                <w:szCs w:val="14"/>
                                <w:lang w:val="en-US"/>
                              </w:rPr>
                              <w:t>Zenithglobal</w:t>
                            </w:r>
                            <w:r w:rsidR="00623B5A" w:rsidRPr="00623B5A">
                              <w:rPr>
                                <w:rFonts w:ascii="Eras Medium ITC" w:hAnsi="Eras Medium ITC"/>
                                <w:noProof/>
                                <w:color w:val="573313"/>
                                <w:sz w:val="14"/>
                                <w:szCs w:val="14"/>
                              </w:rPr>
                              <w:t>.com</w:t>
                            </w:r>
                          </w:p>
                          <w:p w14:paraId="1A2AD5EB" w14:textId="77777777" w:rsidR="00623B5A" w:rsidRPr="00623B5A" w:rsidRDefault="00623B5A" w:rsidP="0097228B">
                            <w:pPr>
                              <w:spacing w:after="0"/>
                              <w:jc w:val="right"/>
                              <w:rPr>
                                <w:rFonts w:ascii="Eras Medium ITC" w:hAnsi="Eras Medium ITC"/>
                                <w:color w:val="573313"/>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C0A03" id="_x0000_s1031" type="#_x0000_t202" style="position:absolute;margin-left:378.5pt;margin-top:628.6pt;width:86.5pt;height:29.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" filled="f" stroked="f" strokeweight=".5pt">
                <v:textbox>
                  <w:txbxContent>
                    <w:p w14:paraId="2BBCA35B" w14:textId="2B2B99D1" w:rsidR="00623B5A" w:rsidRPr="00623B5A" w:rsidRDefault="00623B5A" w:rsidP="0097228B">
                      <w:pPr>
                        <w:spacing w:after="0"/>
                        <w:jc w:val="right"/>
                        <w:rPr>
                          <w:rFonts w:ascii="Eras Medium ITC" w:hAnsi="Eras Medium ITC"/>
                          <w:noProof/>
                          <w:color w:val="573313"/>
                          <w:sz w:val="14"/>
                          <w:szCs w:val="14"/>
                        </w:rPr>
                      </w:pPr>
                      <w:r w:rsidRPr="00623B5A">
                        <w:rPr>
                          <w:rFonts w:ascii="Eras Medium ITC" w:hAnsi="Eras Medium ITC"/>
                          <w:noProof/>
                          <w:color w:val="573313"/>
                          <w:sz w:val="14"/>
                          <w:szCs w:val="14"/>
                        </w:rPr>
                        <w:t>info@</w:t>
                      </w:r>
                      <w:r w:rsidR="00305B10">
                        <w:rPr>
                          <w:rFonts w:ascii="Eras Medium ITC" w:hAnsi="Eras Medium ITC"/>
                          <w:noProof/>
                          <w:color w:val="573313"/>
                          <w:sz w:val="14"/>
                          <w:szCs w:val="14"/>
                          <w:lang w:val="en-US"/>
                        </w:rPr>
                        <w:t>zenithglobal.</w:t>
                      </w:r>
                      <w:r w:rsidRPr="00623B5A">
                        <w:rPr>
                          <w:rFonts w:ascii="Eras Medium ITC" w:hAnsi="Eras Medium ITC"/>
                          <w:noProof/>
                          <w:color w:val="573313"/>
                          <w:sz w:val="14"/>
                          <w:szCs w:val="14"/>
                        </w:rPr>
                        <w:t>com</w:t>
                      </w:r>
                    </w:p>
                    <w:p w14:paraId="7ED3B099" w14:textId="36D4050E" w:rsidR="00623B5A" w:rsidRPr="00623B5A" w:rsidRDefault="00305B10" w:rsidP="0097228B">
                      <w:pPr>
                        <w:spacing w:after="0"/>
                        <w:jc w:val="right"/>
                        <w:rPr>
                          <w:rFonts w:ascii="Eras Medium ITC" w:hAnsi="Eras Medium ITC"/>
                          <w:color w:val="573313"/>
                          <w:sz w:val="14"/>
                          <w:szCs w:val="14"/>
                        </w:rPr>
                      </w:pPr>
                      <w:r>
                        <w:rPr>
                          <w:rFonts w:ascii="Eras Medium ITC" w:hAnsi="Eras Medium ITC"/>
                          <w:noProof/>
                          <w:color w:val="573313"/>
                          <w:sz w:val="14"/>
                          <w:szCs w:val="14"/>
                          <w:lang w:val="en-US"/>
                        </w:rPr>
                        <w:t>Zenithglobal</w:t>
                      </w:r>
                      <w:r w:rsidR="00623B5A" w:rsidRPr="00623B5A">
                        <w:rPr>
                          <w:rFonts w:ascii="Eras Medium ITC" w:hAnsi="Eras Medium ITC"/>
                          <w:noProof/>
                          <w:color w:val="573313"/>
                          <w:sz w:val="14"/>
                          <w:szCs w:val="14"/>
                        </w:rPr>
                        <w:t>.com</w:t>
                      </w:r>
                    </w:p>
                    <w:p w14:paraId="1A2AD5EB" w14:textId="77777777" w:rsidR="00623B5A" w:rsidRPr="00623B5A" w:rsidRDefault="00623B5A" w:rsidP="0097228B">
                      <w:pPr>
                        <w:spacing w:after="0"/>
                        <w:jc w:val="right"/>
                        <w:rPr>
                          <w:rFonts w:ascii="Eras Medium ITC" w:hAnsi="Eras Medium ITC"/>
                          <w:color w:val="573313"/>
                          <w:sz w:val="14"/>
                          <w:szCs w:val="14"/>
                        </w:rPr>
                      </w:pPr>
                    </w:p>
                  </w:txbxContent>
                </v:textbox>
              </v:shape>
            </w:pict>
          </mc:Fallback>
        </mc:AlternateContent>
      </w:r>
      <w:r w:rsidR="00623B5A">
        <w:rPr>
          <w:noProof/>
        </w:rPr>
        <mc:AlternateContent>
          <mc:Choice Requires="wps">
            <w:drawing>
              <wp:anchor distT="0" distB="0" distL="114300" distR="114300" simplePos="0" relativeHeight="251662848" behindDoc="0" locked="0" layoutInCell="1" allowOverlap="1" wp14:anchorId="596F04B3" wp14:editId="44DD385A">
                <wp:simplePos x="0" y="0"/>
                <wp:positionH relativeFrom="margin">
                  <wp:posOffset>4483100</wp:posOffset>
                </wp:positionH>
                <wp:positionV relativeFrom="paragraph">
                  <wp:posOffset>8489950</wp:posOffset>
                </wp:positionV>
                <wp:extent cx="1422400" cy="380365"/>
                <wp:effectExtent l="0" t="0" r="0" b="635"/>
                <wp:wrapNone/>
                <wp:docPr id="1187031596" name="Text Box 6"/>
                <wp:cNvGraphicFramePr/>
                <a:graphic xmlns:a="http://schemas.openxmlformats.org/drawingml/2006/main">
                  <a:graphicData uri="http://schemas.microsoft.com/office/word/2010/wordprocessingShape">
                    <wps:wsp>
                      <wps:cNvSpPr txBox="1"/>
                      <wps:spPr>
                        <a:xfrm>
                          <a:off x="0" y="0"/>
                          <a:ext cx="1422400" cy="380365"/>
                        </a:xfrm>
                        <a:prstGeom prst="rect">
                          <a:avLst/>
                        </a:prstGeom>
                        <a:noFill/>
                        <a:ln w="6350">
                          <a:noFill/>
                        </a:ln>
                      </wps:spPr>
                      <wps:txbx>
                        <w:txbxContent>
                          <w:p w14:paraId="325565EA" w14:textId="11EDF3EB" w:rsidR="00623B5A" w:rsidRPr="00623B5A" w:rsidRDefault="00305B10" w:rsidP="0097228B">
                            <w:pPr>
                              <w:spacing w:after="0"/>
                              <w:jc w:val="right"/>
                              <w:rPr>
                                <w:rFonts w:ascii="Eras Medium ITC" w:hAnsi="Eras Medium ITC"/>
                                <w:noProof/>
                                <w:color w:val="573313"/>
                                <w:sz w:val="14"/>
                                <w:szCs w:val="14"/>
                              </w:rPr>
                            </w:pPr>
                            <w:r>
                              <w:rPr>
                                <w:rFonts w:ascii="Eras Medium ITC" w:hAnsi="Eras Medium ITC"/>
                                <w:noProof/>
                                <w:color w:val="573313"/>
                                <w:sz w:val="14"/>
                                <w:szCs w:val="14"/>
                                <w:lang w:val="en-US"/>
                              </w:rPr>
                              <w:t>85 building orchid</w:t>
                            </w:r>
                            <w:r w:rsidR="00623B5A" w:rsidRPr="00623B5A">
                              <w:rPr>
                                <w:rFonts w:ascii="Eras Medium ITC" w:hAnsi="Eras Medium ITC"/>
                                <w:noProof/>
                                <w:color w:val="573313"/>
                                <w:sz w:val="14"/>
                                <w:szCs w:val="14"/>
                              </w:rPr>
                              <w:t>,</w:t>
                            </w:r>
                            <w:r>
                              <w:rPr>
                                <w:rFonts w:ascii="Eras Medium ITC" w:hAnsi="Eras Medium ITC"/>
                                <w:noProof/>
                                <w:color w:val="573313"/>
                                <w:sz w:val="14"/>
                                <w:szCs w:val="14"/>
                                <w:lang w:val="en-US"/>
                              </w:rPr>
                              <w:t xml:space="preserve">embassy </w:t>
                            </w:r>
                            <w:r w:rsidR="00623B5A" w:rsidRPr="00623B5A">
                              <w:rPr>
                                <w:rFonts w:ascii="Eras Medium ITC" w:hAnsi="Eras Medium ITC"/>
                                <w:noProof/>
                                <w:color w:val="573313"/>
                                <w:sz w:val="14"/>
                                <w:szCs w:val="14"/>
                              </w:rPr>
                              <w:t xml:space="preserve"> </w:t>
                            </w:r>
                          </w:p>
                          <w:p w14:paraId="1133872B" w14:textId="27518F55" w:rsidR="00623B5A" w:rsidRPr="00305B10" w:rsidRDefault="00305B10" w:rsidP="0097228B">
                            <w:pPr>
                              <w:spacing w:after="0"/>
                              <w:jc w:val="right"/>
                              <w:rPr>
                                <w:rFonts w:ascii="Eras Medium ITC" w:hAnsi="Eras Medium ITC"/>
                                <w:noProof/>
                                <w:color w:val="573313"/>
                                <w:sz w:val="14"/>
                                <w:szCs w:val="14"/>
                                <w:lang w:val="en-US"/>
                              </w:rPr>
                            </w:pPr>
                            <w:r>
                              <w:rPr>
                                <w:rFonts w:ascii="Eras Medium ITC" w:hAnsi="Eras Medium ITC"/>
                                <w:noProof/>
                                <w:color w:val="573313"/>
                                <w:sz w:val="14"/>
                                <w:szCs w:val="14"/>
                                <w:lang w:val="en-US"/>
                              </w:rPr>
                              <w:t>Bengaluru,india</w:t>
                            </w:r>
                            <w:r w:rsidR="00623B5A" w:rsidRPr="00623B5A">
                              <w:rPr>
                                <w:rFonts w:ascii="Eras Medium ITC" w:hAnsi="Eras Medium ITC"/>
                                <w:noProof/>
                                <w:color w:val="573313"/>
                                <w:sz w:val="14"/>
                                <w:szCs w:val="14"/>
                              </w:rPr>
                              <w:t xml:space="preserve">, post </w:t>
                            </w:r>
                            <w:r>
                              <w:rPr>
                                <w:rFonts w:ascii="Eras Medium ITC" w:hAnsi="Eras Medium ITC"/>
                                <w:noProof/>
                                <w:color w:val="573313"/>
                                <w:sz w:val="14"/>
                                <w:szCs w:val="14"/>
                                <w:lang w:val="en-US"/>
                              </w:rPr>
                              <w:t>537 854</w:t>
                            </w:r>
                          </w:p>
                          <w:p w14:paraId="00D54934" w14:textId="77777777" w:rsidR="00623B5A" w:rsidRPr="00623B5A" w:rsidRDefault="00623B5A" w:rsidP="0097228B">
                            <w:pPr>
                              <w:spacing w:after="0"/>
                              <w:jc w:val="right"/>
                              <w:rPr>
                                <w:rFonts w:ascii="Eras Medium ITC" w:hAnsi="Eras Medium ITC"/>
                                <w:color w:val="573313"/>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04B3" id="_x0000_s1032" type="#_x0000_t202" style="position:absolute;margin-left:353pt;margin-top:668.5pt;width:112pt;height:29.9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" filled="f" stroked="f" strokeweight=".5pt">
                <v:textbox>
                  <w:txbxContent>
                    <w:p w14:paraId="325565EA" w14:textId="11EDF3EB" w:rsidR="00623B5A" w:rsidRPr="00623B5A" w:rsidRDefault="00305B10" w:rsidP="0097228B">
                      <w:pPr>
                        <w:spacing w:after="0"/>
                        <w:jc w:val="right"/>
                        <w:rPr>
                          <w:rFonts w:ascii="Eras Medium ITC" w:hAnsi="Eras Medium ITC"/>
                          <w:noProof/>
                          <w:color w:val="573313"/>
                          <w:sz w:val="14"/>
                          <w:szCs w:val="14"/>
                        </w:rPr>
                      </w:pPr>
                      <w:r>
                        <w:rPr>
                          <w:rFonts w:ascii="Eras Medium ITC" w:hAnsi="Eras Medium ITC"/>
                          <w:noProof/>
                          <w:color w:val="573313"/>
                          <w:sz w:val="14"/>
                          <w:szCs w:val="14"/>
                          <w:lang w:val="en-US"/>
                        </w:rPr>
                        <w:t>85 building orchid</w:t>
                      </w:r>
                      <w:r w:rsidR="00623B5A" w:rsidRPr="00623B5A">
                        <w:rPr>
                          <w:rFonts w:ascii="Eras Medium ITC" w:hAnsi="Eras Medium ITC"/>
                          <w:noProof/>
                          <w:color w:val="573313"/>
                          <w:sz w:val="14"/>
                          <w:szCs w:val="14"/>
                        </w:rPr>
                        <w:t>,</w:t>
                      </w:r>
                      <w:r>
                        <w:rPr>
                          <w:rFonts w:ascii="Eras Medium ITC" w:hAnsi="Eras Medium ITC"/>
                          <w:noProof/>
                          <w:color w:val="573313"/>
                          <w:sz w:val="14"/>
                          <w:szCs w:val="14"/>
                          <w:lang w:val="en-US"/>
                        </w:rPr>
                        <w:t xml:space="preserve">embassy </w:t>
                      </w:r>
                      <w:r w:rsidR="00623B5A" w:rsidRPr="00623B5A">
                        <w:rPr>
                          <w:rFonts w:ascii="Eras Medium ITC" w:hAnsi="Eras Medium ITC"/>
                          <w:noProof/>
                          <w:color w:val="573313"/>
                          <w:sz w:val="14"/>
                          <w:szCs w:val="14"/>
                        </w:rPr>
                        <w:t xml:space="preserve"> </w:t>
                      </w:r>
                    </w:p>
                    <w:p w14:paraId="1133872B" w14:textId="27518F55" w:rsidR="00623B5A" w:rsidRPr="00305B10" w:rsidRDefault="00305B10" w:rsidP="0097228B">
                      <w:pPr>
                        <w:spacing w:after="0"/>
                        <w:jc w:val="right"/>
                        <w:rPr>
                          <w:rFonts w:ascii="Eras Medium ITC" w:hAnsi="Eras Medium ITC"/>
                          <w:noProof/>
                          <w:color w:val="573313"/>
                          <w:sz w:val="14"/>
                          <w:szCs w:val="14"/>
                          <w:lang w:val="en-US"/>
                        </w:rPr>
                      </w:pPr>
                      <w:r>
                        <w:rPr>
                          <w:rFonts w:ascii="Eras Medium ITC" w:hAnsi="Eras Medium ITC"/>
                          <w:noProof/>
                          <w:color w:val="573313"/>
                          <w:sz w:val="14"/>
                          <w:szCs w:val="14"/>
                          <w:lang w:val="en-US"/>
                        </w:rPr>
                        <w:t>Bengaluru,india</w:t>
                      </w:r>
                      <w:r w:rsidR="00623B5A" w:rsidRPr="00623B5A">
                        <w:rPr>
                          <w:rFonts w:ascii="Eras Medium ITC" w:hAnsi="Eras Medium ITC"/>
                          <w:noProof/>
                          <w:color w:val="573313"/>
                          <w:sz w:val="14"/>
                          <w:szCs w:val="14"/>
                        </w:rPr>
                        <w:t xml:space="preserve">, post </w:t>
                      </w:r>
                      <w:r>
                        <w:rPr>
                          <w:rFonts w:ascii="Eras Medium ITC" w:hAnsi="Eras Medium ITC"/>
                          <w:noProof/>
                          <w:color w:val="573313"/>
                          <w:sz w:val="14"/>
                          <w:szCs w:val="14"/>
                          <w:lang w:val="en-US"/>
                        </w:rPr>
                        <w:t>537 854</w:t>
                      </w:r>
                    </w:p>
                    <w:p w14:paraId="00D54934" w14:textId="77777777" w:rsidR="00623B5A" w:rsidRPr="00623B5A" w:rsidRDefault="00623B5A" w:rsidP="0097228B">
                      <w:pPr>
                        <w:spacing w:after="0"/>
                        <w:jc w:val="right"/>
                        <w:rPr>
                          <w:rFonts w:ascii="Eras Medium ITC" w:hAnsi="Eras Medium ITC"/>
                          <w:color w:val="573313"/>
                          <w:sz w:val="14"/>
                          <w:szCs w:val="14"/>
                        </w:rPr>
                      </w:pPr>
                    </w:p>
                  </w:txbxContent>
                </v:textbox>
                <w10:wrap anchorx="margin"/>
              </v:shape>
            </w:pict>
          </mc:Fallback>
        </mc:AlternateContent>
      </w:r>
      <w:r w:rsidR="00623B5A">
        <w:rPr>
          <w:noProof/>
        </w:rPr>
        <mc:AlternateContent>
          <mc:Choice Requires="wps">
            <w:drawing>
              <wp:anchor distT="0" distB="0" distL="114300" distR="114300" simplePos="0" relativeHeight="251613696" behindDoc="0" locked="0" layoutInCell="1" allowOverlap="1" wp14:anchorId="5DBBBEEC" wp14:editId="796D0EEE">
                <wp:simplePos x="0" y="0"/>
                <wp:positionH relativeFrom="page">
                  <wp:posOffset>508000</wp:posOffset>
                </wp:positionH>
                <wp:positionV relativeFrom="paragraph">
                  <wp:posOffset>2870200</wp:posOffset>
                </wp:positionV>
                <wp:extent cx="6642100" cy="4064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642100" cy="4064000"/>
                        </a:xfrm>
                        <a:prstGeom prst="rect">
                          <a:avLst/>
                        </a:prstGeom>
                        <a:noFill/>
                        <a:ln w="6350">
                          <a:noFill/>
                        </a:ln>
                      </wps:spPr>
                      <wps:txbx>
                        <w:txbxContent>
                          <w:p w14:paraId="7EB70A10" w14:textId="53274A01" w:rsidR="00E22580" w:rsidRPr="00E22580" w:rsidRDefault="00E22580" w:rsidP="00E22580">
                            <w:pPr>
                              <w:rPr>
                                <w:b/>
                                <w:bCs/>
                                <w:sz w:val="24"/>
                                <w:szCs w:val="24"/>
                              </w:rPr>
                            </w:pPr>
                            <w:bookmarkStart w:id="0" w:name="_Hlk209856639"/>
                            <w:r w:rsidRPr="000D136A">
                              <w:rPr>
                                <w:sz w:val="24"/>
                                <w:szCs w:val="24"/>
                                <w:lang w:val="en-IN" w:eastAsia="en-IN"/>
                              </w:rPr>
                              <w:t xml:space="preserve">Dear </w:t>
                            </w:r>
                            <w:r>
                              <w:rPr>
                                <w:b/>
                                <w:bCs/>
                                <w:sz w:val="24"/>
                                <w:szCs w:val="24"/>
                              </w:rPr>
                              <w:t>{{</w:t>
                            </w:r>
                            <w:r w:rsidRPr="00D35D42">
                              <w:rPr>
                                <w:b/>
                                <w:bCs/>
                                <w:sz w:val="24"/>
                                <w:szCs w:val="24"/>
                              </w:rPr>
                              <w:t>Reseller_Name</w:t>
                            </w:r>
                            <w:r>
                              <w:rPr>
                                <w:b/>
                                <w:bCs/>
                                <w:sz w:val="24"/>
                                <w:szCs w:val="24"/>
                              </w:rPr>
                              <w:t>}},</w:t>
                            </w:r>
                          </w:p>
                          <w:p w14:paraId="4F09FD86" w14:textId="77777777" w:rsidR="00E22580" w:rsidRPr="000D136A" w:rsidRDefault="00E22580" w:rsidP="00E22580">
                            <w:pPr>
                              <w:rPr>
                                <w:b/>
                                <w:bCs/>
                                <w:sz w:val="24"/>
                                <w:szCs w:val="24"/>
                              </w:rPr>
                            </w:pPr>
                            <w:r w:rsidRPr="000D136A">
                              <w:rPr>
                                <w:sz w:val="24"/>
                                <w:szCs w:val="24"/>
                              </w:rPr>
                              <w:t xml:space="preserve">Subject: </w:t>
                            </w:r>
                            <w:r w:rsidRPr="000D136A">
                              <w:rPr>
                                <w:b/>
                                <w:bCs/>
                                <w:sz w:val="24"/>
                                <w:szCs w:val="24"/>
                              </w:rPr>
                              <w:t>Notice of MAP Policy Violation</w:t>
                            </w:r>
                          </w:p>
                          <w:p w14:paraId="4D4FE54E" w14:textId="77777777" w:rsidR="00E22580" w:rsidRPr="000D136A" w:rsidRDefault="00E22580" w:rsidP="00E22580">
                            <w:pPr>
                              <w:rPr>
                                <w:sz w:val="24"/>
                                <w:szCs w:val="24"/>
                              </w:rPr>
                            </w:pPr>
                            <w:r w:rsidRPr="000D136A">
                              <w:rPr>
                                <w:sz w:val="24"/>
                                <w:szCs w:val="24"/>
                              </w:rPr>
                              <w:t xml:space="preserve">We hope this letter finds you well. As a valued partner of </w:t>
                            </w:r>
                            <w:r>
                              <w:rPr>
                                <w:sz w:val="24"/>
                                <w:szCs w:val="24"/>
                              </w:rPr>
                              <w:t>Zenith Global</w:t>
                            </w:r>
                            <w:r w:rsidRPr="000D136A">
                              <w:rPr>
                                <w:sz w:val="24"/>
                                <w:szCs w:val="24"/>
                              </w:rPr>
                              <w:t>, we appreciate your continued support and commitment to our brand. However, it has come to our attention that there has been a violation of our Minimum Advertised Price (MAP) policy.</w:t>
                            </w:r>
                          </w:p>
                          <w:p w14:paraId="0D1CC332" w14:textId="77777777" w:rsidR="00E22580" w:rsidRPr="000D136A" w:rsidRDefault="00E22580" w:rsidP="00E22580">
                            <w:pPr>
                              <w:rPr>
                                <w:b/>
                                <w:bCs/>
                                <w:sz w:val="36"/>
                                <w:szCs w:val="36"/>
                              </w:rPr>
                            </w:pPr>
                            <w:r w:rsidRPr="000D136A">
                              <w:rPr>
                                <w:b/>
                                <w:bCs/>
                                <w:sz w:val="28"/>
                                <w:szCs w:val="28"/>
                                <w:bdr w:val="single" w:sz="2" w:space="0" w:color="E5E7EB" w:frame="1"/>
                                <w:lang w:val="en-IN" w:eastAsia="en-IN"/>
                              </w:rPr>
                              <w:t>Violation Details:</w:t>
                            </w:r>
                          </w:p>
                          <w:p w14:paraId="2379112F" w14:textId="77777777" w:rsidR="00E22580" w:rsidRPr="000D136A" w:rsidRDefault="00E22580" w:rsidP="00E22580">
                            <w:pPr>
                              <w:pStyle w:val="ListParagraph"/>
                              <w:numPr>
                                <w:ilvl w:val="0"/>
                                <w:numId w:val="1"/>
                              </w:numPr>
                              <w:rPr>
                                <w:sz w:val="24"/>
                                <w:szCs w:val="24"/>
                              </w:rPr>
                            </w:pPr>
                            <w:r w:rsidRPr="000D136A">
                              <w:rPr>
                                <w:sz w:val="24"/>
                                <w:szCs w:val="24"/>
                              </w:rPr>
                              <w:t xml:space="preserve">Product Name: </w:t>
                            </w:r>
                            <w:r>
                              <w:rPr>
                                <w:sz w:val="24"/>
                                <w:szCs w:val="24"/>
                              </w:rPr>
                              <w:t>{{</w:t>
                            </w:r>
                            <w:proofErr w:type="spellStart"/>
                            <w:r w:rsidRPr="007F0CE3">
                              <w:rPr>
                                <w:sz w:val="24"/>
                                <w:szCs w:val="24"/>
                              </w:rPr>
                              <w:t>Product_Name</w:t>
                            </w:r>
                            <w:proofErr w:type="spellEnd"/>
                            <w:r>
                              <w:rPr>
                                <w:sz w:val="24"/>
                                <w:szCs w:val="24"/>
                              </w:rPr>
                              <w:t>}}</w:t>
                            </w:r>
                          </w:p>
                          <w:p w14:paraId="7694FE81" w14:textId="77777777" w:rsidR="00E22580" w:rsidRPr="000D136A" w:rsidRDefault="00E22580" w:rsidP="00E22580">
                            <w:pPr>
                              <w:pStyle w:val="ListParagraph"/>
                              <w:numPr>
                                <w:ilvl w:val="0"/>
                                <w:numId w:val="1"/>
                              </w:numPr>
                              <w:rPr>
                                <w:sz w:val="24"/>
                                <w:szCs w:val="24"/>
                              </w:rPr>
                            </w:pPr>
                            <w:r w:rsidRPr="000D136A">
                              <w:rPr>
                                <w:sz w:val="24"/>
                                <w:szCs w:val="24"/>
                              </w:rPr>
                              <w:t>MAP Price: $</w:t>
                            </w:r>
                            <w:r>
                              <w:rPr>
                                <w:sz w:val="24"/>
                                <w:szCs w:val="24"/>
                              </w:rPr>
                              <w:t>{{</w:t>
                            </w:r>
                            <w:proofErr w:type="spellStart"/>
                            <w:r w:rsidRPr="007F0CE3">
                              <w:rPr>
                                <w:sz w:val="24"/>
                                <w:szCs w:val="24"/>
                              </w:rPr>
                              <w:t>MAP</w:t>
                            </w:r>
                            <w:r>
                              <w:rPr>
                                <w:sz w:val="24"/>
                                <w:szCs w:val="24"/>
                              </w:rPr>
                              <w:t>_</w:t>
                            </w:r>
                            <w:r w:rsidRPr="007F0CE3">
                              <w:rPr>
                                <w:sz w:val="24"/>
                                <w:szCs w:val="24"/>
                              </w:rPr>
                              <w:t>Price</w:t>
                            </w:r>
                            <w:proofErr w:type="spellEnd"/>
                            <w:r>
                              <w:rPr>
                                <w:sz w:val="24"/>
                                <w:szCs w:val="24"/>
                              </w:rPr>
                              <w:t>}}</w:t>
                            </w:r>
                          </w:p>
                          <w:p w14:paraId="4CF4912D" w14:textId="77777777" w:rsidR="00E22580" w:rsidRPr="000D136A" w:rsidRDefault="00E22580" w:rsidP="00E22580">
                            <w:pPr>
                              <w:pStyle w:val="ListParagraph"/>
                              <w:numPr>
                                <w:ilvl w:val="0"/>
                                <w:numId w:val="1"/>
                              </w:numPr>
                              <w:rPr>
                                <w:sz w:val="24"/>
                                <w:szCs w:val="24"/>
                              </w:rPr>
                            </w:pPr>
                            <w:r w:rsidRPr="000D136A">
                              <w:rPr>
                                <w:sz w:val="24"/>
                                <w:szCs w:val="24"/>
                              </w:rPr>
                              <w:t>Advertised Price: $</w:t>
                            </w:r>
                            <w:r>
                              <w:rPr>
                                <w:sz w:val="24"/>
                                <w:szCs w:val="24"/>
                              </w:rPr>
                              <w:t>{{</w:t>
                            </w:r>
                            <w:proofErr w:type="spellStart"/>
                            <w:r w:rsidRPr="007F0CE3">
                              <w:rPr>
                                <w:sz w:val="24"/>
                                <w:szCs w:val="24"/>
                              </w:rPr>
                              <w:t>Advertised_Price</w:t>
                            </w:r>
                            <w:proofErr w:type="spellEnd"/>
                            <w:r>
                              <w:rPr>
                                <w:sz w:val="24"/>
                                <w:szCs w:val="24"/>
                              </w:rPr>
                              <w:t>}}</w:t>
                            </w:r>
                          </w:p>
                          <w:p w14:paraId="5D723DFE" w14:textId="77777777" w:rsidR="00E22580" w:rsidRPr="000D136A" w:rsidRDefault="00E22580" w:rsidP="00E22580">
                            <w:pPr>
                              <w:pStyle w:val="ListParagraph"/>
                              <w:numPr>
                                <w:ilvl w:val="0"/>
                                <w:numId w:val="1"/>
                              </w:numPr>
                              <w:rPr>
                                <w:sz w:val="24"/>
                                <w:szCs w:val="24"/>
                              </w:rPr>
                            </w:pPr>
                            <w:r w:rsidRPr="000D136A">
                              <w:rPr>
                                <w:sz w:val="24"/>
                                <w:szCs w:val="24"/>
                              </w:rPr>
                              <w:t xml:space="preserve">Date of Violation: </w:t>
                            </w:r>
                            <w:r>
                              <w:rPr>
                                <w:sz w:val="24"/>
                                <w:szCs w:val="24"/>
                              </w:rPr>
                              <w:t>{{</w:t>
                            </w:r>
                            <w:proofErr w:type="spellStart"/>
                            <w:r w:rsidRPr="007F0CE3">
                              <w:rPr>
                                <w:sz w:val="24"/>
                                <w:szCs w:val="24"/>
                              </w:rPr>
                              <w:t>Date_of_Violation</w:t>
                            </w:r>
                            <w:proofErr w:type="spellEnd"/>
                            <w:r>
                              <w:rPr>
                                <w:sz w:val="24"/>
                                <w:szCs w:val="24"/>
                              </w:rPr>
                              <w:t>}}</w:t>
                            </w:r>
                          </w:p>
                          <w:p w14:paraId="02C12087" w14:textId="77777777" w:rsidR="00E22580" w:rsidRPr="000D136A" w:rsidRDefault="00E22580" w:rsidP="00E22580">
                            <w:pPr>
                              <w:pStyle w:val="ListParagraph"/>
                              <w:numPr>
                                <w:ilvl w:val="0"/>
                                <w:numId w:val="1"/>
                              </w:numPr>
                              <w:rPr>
                                <w:sz w:val="24"/>
                                <w:szCs w:val="24"/>
                              </w:rPr>
                            </w:pPr>
                            <w:r w:rsidRPr="000D136A">
                              <w:rPr>
                                <w:sz w:val="24"/>
                                <w:szCs w:val="24"/>
                              </w:rPr>
                              <w:t xml:space="preserve">Platform: </w:t>
                            </w:r>
                            <w:r>
                              <w:rPr>
                                <w:sz w:val="24"/>
                                <w:szCs w:val="24"/>
                              </w:rPr>
                              <w:t>{{</w:t>
                            </w:r>
                            <w:r w:rsidRPr="007F0CE3">
                              <w:rPr>
                                <w:sz w:val="24"/>
                                <w:szCs w:val="24"/>
                              </w:rPr>
                              <w:t>Platform</w:t>
                            </w:r>
                            <w:r>
                              <w:rPr>
                                <w:sz w:val="24"/>
                                <w:szCs w:val="24"/>
                              </w:rPr>
                              <w:t>}}</w:t>
                            </w:r>
                          </w:p>
                          <w:p w14:paraId="46099A0F" w14:textId="77777777" w:rsidR="00E22580" w:rsidRPr="000D136A" w:rsidRDefault="00E22580" w:rsidP="00E22580">
                            <w:pPr>
                              <w:rPr>
                                <w:sz w:val="24"/>
                                <w:szCs w:val="24"/>
                              </w:rPr>
                            </w:pPr>
                            <w:r w:rsidRPr="000D136A">
                              <w:rPr>
                                <w:sz w:val="24"/>
                                <w:szCs w:val="24"/>
                              </w:rPr>
                              <w:t>As per our MAP policy, the minimum advertised price for the above-mentioned product is $</w:t>
                            </w:r>
                            <w:r>
                              <w:rPr>
                                <w:sz w:val="24"/>
                                <w:szCs w:val="24"/>
                              </w:rPr>
                              <w:t>{{</w:t>
                            </w:r>
                            <w:r w:rsidRPr="000D136A">
                              <w:rPr>
                                <w:sz w:val="24"/>
                                <w:szCs w:val="24"/>
                              </w:rPr>
                              <w:t>MAP</w:t>
                            </w:r>
                            <w:r>
                              <w:rPr>
                                <w:sz w:val="24"/>
                                <w:szCs w:val="24"/>
                              </w:rPr>
                              <w:t>_</w:t>
                            </w:r>
                            <w:r w:rsidRPr="000D136A">
                              <w:rPr>
                                <w:sz w:val="24"/>
                                <w:szCs w:val="24"/>
                              </w:rPr>
                              <w:t>Price</w:t>
                            </w:r>
                            <w:r>
                              <w:rPr>
                                <w:sz w:val="24"/>
                                <w:szCs w:val="24"/>
                              </w:rPr>
                              <w:t>}}</w:t>
                            </w:r>
                            <w:r w:rsidRPr="000D136A">
                              <w:rPr>
                                <w:sz w:val="24"/>
                                <w:szCs w:val="24"/>
                              </w:rPr>
                              <w:t>. Advertising this product at a price lower than the MAP undermines the value of our brand and disrupts fair competition among our resellers.</w:t>
                            </w:r>
                          </w:p>
                          <w:bookmarkEnd w:id="0"/>
                          <w:p w14:paraId="09951801" w14:textId="6CDF89DE" w:rsidR="00623B5A" w:rsidRPr="0078731C" w:rsidRDefault="00623B5A" w:rsidP="0078731C">
                            <w:pPr>
                              <w:rPr>
                                <w:rFonts w:ascii="Eras Medium ITC" w:eastAsia="Microsoft Yi Baiti" w:hAnsi="Eras Medium ITC"/>
                                <w:color w:val="573313"/>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BEEC" id="Text Box 3" o:spid="_x0000_s1033" type="#_x0000_t202" style="position:absolute;margin-left:40pt;margin-top:226pt;width:523pt;height:320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" filled="f" stroked="f" strokeweight=".5pt">
                <v:textbox>
                  <w:txbxContent>
                    <w:p w14:paraId="7EB70A10" w14:textId="53274A01" w:rsidR="00E22580" w:rsidRPr="00E22580" w:rsidRDefault="00E22580" w:rsidP="00E22580">
                      <w:pPr>
                        <w:rPr>
                          <w:b/>
                          <w:bCs/>
                          <w:sz w:val="24"/>
                          <w:szCs w:val="24"/>
                        </w:rPr>
                      </w:pPr>
                      <w:bookmarkStart w:id="1" w:name="_Hlk209856639"/>
                      <w:r w:rsidRPr="000D136A">
                        <w:rPr>
                          <w:sz w:val="24"/>
                          <w:szCs w:val="24"/>
                          <w:lang w:val="en-IN" w:eastAsia="en-IN"/>
                        </w:rPr>
                        <w:t xml:space="preserve">Dear </w:t>
                      </w:r>
                      <w:r>
                        <w:rPr>
                          <w:b/>
                          <w:bCs/>
                          <w:sz w:val="24"/>
                          <w:szCs w:val="24"/>
                        </w:rPr>
                        <w:t>{{</w:t>
                      </w:r>
                      <w:r w:rsidRPr="00D35D42">
                        <w:rPr>
                          <w:b/>
                          <w:bCs/>
                          <w:sz w:val="24"/>
                          <w:szCs w:val="24"/>
                        </w:rPr>
                        <w:t>Reseller_Name</w:t>
                      </w:r>
                      <w:r>
                        <w:rPr>
                          <w:b/>
                          <w:bCs/>
                          <w:sz w:val="24"/>
                          <w:szCs w:val="24"/>
                        </w:rPr>
                        <w:t>}},</w:t>
                      </w:r>
                    </w:p>
                    <w:p w14:paraId="4F09FD86" w14:textId="77777777" w:rsidR="00E22580" w:rsidRPr="000D136A" w:rsidRDefault="00E22580" w:rsidP="00E22580">
                      <w:pPr>
                        <w:rPr>
                          <w:b/>
                          <w:bCs/>
                          <w:sz w:val="24"/>
                          <w:szCs w:val="24"/>
                        </w:rPr>
                      </w:pPr>
                      <w:r w:rsidRPr="000D136A">
                        <w:rPr>
                          <w:sz w:val="24"/>
                          <w:szCs w:val="24"/>
                        </w:rPr>
                        <w:t xml:space="preserve">Subject: </w:t>
                      </w:r>
                      <w:r w:rsidRPr="000D136A">
                        <w:rPr>
                          <w:b/>
                          <w:bCs/>
                          <w:sz w:val="24"/>
                          <w:szCs w:val="24"/>
                        </w:rPr>
                        <w:t>Notice of MAP Policy Violation</w:t>
                      </w:r>
                    </w:p>
                    <w:p w14:paraId="4D4FE54E" w14:textId="77777777" w:rsidR="00E22580" w:rsidRPr="000D136A" w:rsidRDefault="00E22580" w:rsidP="00E22580">
                      <w:pPr>
                        <w:rPr>
                          <w:sz w:val="24"/>
                          <w:szCs w:val="24"/>
                        </w:rPr>
                      </w:pPr>
                      <w:r w:rsidRPr="000D136A">
                        <w:rPr>
                          <w:sz w:val="24"/>
                          <w:szCs w:val="24"/>
                        </w:rPr>
                        <w:t xml:space="preserve">We hope this letter finds you well. As a valued partner of </w:t>
                      </w:r>
                      <w:r>
                        <w:rPr>
                          <w:sz w:val="24"/>
                          <w:szCs w:val="24"/>
                        </w:rPr>
                        <w:t>Zenith Global</w:t>
                      </w:r>
                      <w:r w:rsidRPr="000D136A">
                        <w:rPr>
                          <w:sz w:val="24"/>
                          <w:szCs w:val="24"/>
                        </w:rPr>
                        <w:t>, we appreciate your continued support and commitment to our brand. However, it has come to our attention that there has been a violation of our Minimum Advertised Price (MAP) policy.</w:t>
                      </w:r>
                    </w:p>
                    <w:p w14:paraId="0D1CC332" w14:textId="77777777" w:rsidR="00E22580" w:rsidRPr="000D136A" w:rsidRDefault="00E22580" w:rsidP="00E22580">
                      <w:pPr>
                        <w:rPr>
                          <w:b/>
                          <w:bCs/>
                          <w:sz w:val="36"/>
                          <w:szCs w:val="36"/>
                        </w:rPr>
                      </w:pPr>
                      <w:r w:rsidRPr="000D136A">
                        <w:rPr>
                          <w:b/>
                          <w:bCs/>
                          <w:sz w:val="28"/>
                          <w:szCs w:val="28"/>
                          <w:bdr w:val="single" w:sz="2" w:space="0" w:color="E5E7EB" w:frame="1"/>
                          <w:lang w:val="en-IN" w:eastAsia="en-IN"/>
                        </w:rPr>
                        <w:t>Violation Details:</w:t>
                      </w:r>
                    </w:p>
                    <w:p w14:paraId="2379112F" w14:textId="77777777" w:rsidR="00E22580" w:rsidRPr="000D136A" w:rsidRDefault="00E22580" w:rsidP="00E22580">
                      <w:pPr>
                        <w:pStyle w:val="ListParagraph"/>
                        <w:numPr>
                          <w:ilvl w:val="0"/>
                          <w:numId w:val="1"/>
                        </w:numPr>
                        <w:rPr>
                          <w:sz w:val="24"/>
                          <w:szCs w:val="24"/>
                        </w:rPr>
                      </w:pPr>
                      <w:r w:rsidRPr="000D136A">
                        <w:rPr>
                          <w:sz w:val="24"/>
                          <w:szCs w:val="24"/>
                        </w:rPr>
                        <w:t xml:space="preserve">Product Name: </w:t>
                      </w:r>
                      <w:r>
                        <w:rPr>
                          <w:sz w:val="24"/>
                          <w:szCs w:val="24"/>
                        </w:rPr>
                        <w:t>{{</w:t>
                      </w:r>
                      <w:proofErr w:type="spellStart"/>
                      <w:r w:rsidRPr="007F0CE3">
                        <w:rPr>
                          <w:sz w:val="24"/>
                          <w:szCs w:val="24"/>
                        </w:rPr>
                        <w:t>Product_Name</w:t>
                      </w:r>
                      <w:proofErr w:type="spellEnd"/>
                      <w:r>
                        <w:rPr>
                          <w:sz w:val="24"/>
                          <w:szCs w:val="24"/>
                        </w:rPr>
                        <w:t>}}</w:t>
                      </w:r>
                    </w:p>
                    <w:p w14:paraId="7694FE81" w14:textId="77777777" w:rsidR="00E22580" w:rsidRPr="000D136A" w:rsidRDefault="00E22580" w:rsidP="00E22580">
                      <w:pPr>
                        <w:pStyle w:val="ListParagraph"/>
                        <w:numPr>
                          <w:ilvl w:val="0"/>
                          <w:numId w:val="1"/>
                        </w:numPr>
                        <w:rPr>
                          <w:sz w:val="24"/>
                          <w:szCs w:val="24"/>
                        </w:rPr>
                      </w:pPr>
                      <w:r w:rsidRPr="000D136A">
                        <w:rPr>
                          <w:sz w:val="24"/>
                          <w:szCs w:val="24"/>
                        </w:rPr>
                        <w:t>MAP Price: $</w:t>
                      </w:r>
                      <w:r>
                        <w:rPr>
                          <w:sz w:val="24"/>
                          <w:szCs w:val="24"/>
                        </w:rPr>
                        <w:t>{{</w:t>
                      </w:r>
                      <w:proofErr w:type="spellStart"/>
                      <w:r w:rsidRPr="007F0CE3">
                        <w:rPr>
                          <w:sz w:val="24"/>
                          <w:szCs w:val="24"/>
                        </w:rPr>
                        <w:t>MAP</w:t>
                      </w:r>
                      <w:r>
                        <w:rPr>
                          <w:sz w:val="24"/>
                          <w:szCs w:val="24"/>
                        </w:rPr>
                        <w:t>_</w:t>
                      </w:r>
                      <w:r w:rsidRPr="007F0CE3">
                        <w:rPr>
                          <w:sz w:val="24"/>
                          <w:szCs w:val="24"/>
                        </w:rPr>
                        <w:t>Price</w:t>
                      </w:r>
                      <w:proofErr w:type="spellEnd"/>
                      <w:r>
                        <w:rPr>
                          <w:sz w:val="24"/>
                          <w:szCs w:val="24"/>
                        </w:rPr>
                        <w:t>}}</w:t>
                      </w:r>
                    </w:p>
                    <w:p w14:paraId="4CF4912D" w14:textId="77777777" w:rsidR="00E22580" w:rsidRPr="000D136A" w:rsidRDefault="00E22580" w:rsidP="00E22580">
                      <w:pPr>
                        <w:pStyle w:val="ListParagraph"/>
                        <w:numPr>
                          <w:ilvl w:val="0"/>
                          <w:numId w:val="1"/>
                        </w:numPr>
                        <w:rPr>
                          <w:sz w:val="24"/>
                          <w:szCs w:val="24"/>
                        </w:rPr>
                      </w:pPr>
                      <w:r w:rsidRPr="000D136A">
                        <w:rPr>
                          <w:sz w:val="24"/>
                          <w:szCs w:val="24"/>
                        </w:rPr>
                        <w:t>Advertised Price: $</w:t>
                      </w:r>
                      <w:r>
                        <w:rPr>
                          <w:sz w:val="24"/>
                          <w:szCs w:val="24"/>
                        </w:rPr>
                        <w:t>{{</w:t>
                      </w:r>
                      <w:proofErr w:type="spellStart"/>
                      <w:r w:rsidRPr="007F0CE3">
                        <w:rPr>
                          <w:sz w:val="24"/>
                          <w:szCs w:val="24"/>
                        </w:rPr>
                        <w:t>Advertised_Price</w:t>
                      </w:r>
                      <w:proofErr w:type="spellEnd"/>
                      <w:r>
                        <w:rPr>
                          <w:sz w:val="24"/>
                          <w:szCs w:val="24"/>
                        </w:rPr>
                        <w:t>}}</w:t>
                      </w:r>
                    </w:p>
                    <w:p w14:paraId="5D723DFE" w14:textId="77777777" w:rsidR="00E22580" w:rsidRPr="000D136A" w:rsidRDefault="00E22580" w:rsidP="00E22580">
                      <w:pPr>
                        <w:pStyle w:val="ListParagraph"/>
                        <w:numPr>
                          <w:ilvl w:val="0"/>
                          <w:numId w:val="1"/>
                        </w:numPr>
                        <w:rPr>
                          <w:sz w:val="24"/>
                          <w:szCs w:val="24"/>
                        </w:rPr>
                      </w:pPr>
                      <w:r w:rsidRPr="000D136A">
                        <w:rPr>
                          <w:sz w:val="24"/>
                          <w:szCs w:val="24"/>
                        </w:rPr>
                        <w:t xml:space="preserve">Date of Violation: </w:t>
                      </w:r>
                      <w:r>
                        <w:rPr>
                          <w:sz w:val="24"/>
                          <w:szCs w:val="24"/>
                        </w:rPr>
                        <w:t>{{</w:t>
                      </w:r>
                      <w:proofErr w:type="spellStart"/>
                      <w:r w:rsidRPr="007F0CE3">
                        <w:rPr>
                          <w:sz w:val="24"/>
                          <w:szCs w:val="24"/>
                        </w:rPr>
                        <w:t>Date_of_Violation</w:t>
                      </w:r>
                      <w:proofErr w:type="spellEnd"/>
                      <w:r>
                        <w:rPr>
                          <w:sz w:val="24"/>
                          <w:szCs w:val="24"/>
                        </w:rPr>
                        <w:t>}}</w:t>
                      </w:r>
                    </w:p>
                    <w:p w14:paraId="02C12087" w14:textId="77777777" w:rsidR="00E22580" w:rsidRPr="000D136A" w:rsidRDefault="00E22580" w:rsidP="00E22580">
                      <w:pPr>
                        <w:pStyle w:val="ListParagraph"/>
                        <w:numPr>
                          <w:ilvl w:val="0"/>
                          <w:numId w:val="1"/>
                        </w:numPr>
                        <w:rPr>
                          <w:sz w:val="24"/>
                          <w:szCs w:val="24"/>
                        </w:rPr>
                      </w:pPr>
                      <w:r w:rsidRPr="000D136A">
                        <w:rPr>
                          <w:sz w:val="24"/>
                          <w:szCs w:val="24"/>
                        </w:rPr>
                        <w:t xml:space="preserve">Platform: </w:t>
                      </w:r>
                      <w:r>
                        <w:rPr>
                          <w:sz w:val="24"/>
                          <w:szCs w:val="24"/>
                        </w:rPr>
                        <w:t>{{</w:t>
                      </w:r>
                      <w:r w:rsidRPr="007F0CE3">
                        <w:rPr>
                          <w:sz w:val="24"/>
                          <w:szCs w:val="24"/>
                        </w:rPr>
                        <w:t>Platform</w:t>
                      </w:r>
                      <w:r>
                        <w:rPr>
                          <w:sz w:val="24"/>
                          <w:szCs w:val="24"/>
                        </w:rPr>
                        <w:t>}}</w:t>
                      </w:r>
                    </w:p>
                    <w:p w14:paraId="46099A0F" w14:textId="77777777" w:rsidR="00E22580" w:rsidRPr="000D136A" w:rsidRDefault="00E22580" w:rsidP="00E22580">
                      <w:pPr>
                        <w:rPr>
                          <w:sz w:val="24"/>
                          <w:szCs w:val="24"/>
                        </w:rPr>
                      </w:pPr>
                      <w:r w:rsidRPr="000D136A">
                        <w:rPr>
                          <w:sz w:val="24"/>
                          <w:szCs w:val="24"/>
                        </w:rPr>
                        <w:t>As per our MAP policy, the minimum advertised price for the above-mentioned product is $</w:t>
                      </w:r>
                      <w:r>
                        <w:rPr>
                          <w:sz w:val="24"/>
                          <w:szCs w:val="24"/>
                        </w:rPr>
                        <w:t>{{</w:t>
                      </w:r>
                      <w:r w:rsidRPr="000D136A">
                        <w:rPr>
                          <w:sz w:val="24"/>
                          <w:szCs w:val="24"/>
                        </w:rPr>
                        <w:t>MAP</w:t>
                      </w:r>
                      <w:r>
                        <w:rPr>
                          <w:sz w:val="24"/>
                          <w:szCs w:val="24"/>
                        </w:rPr>
                        <w:t>_</w:t>
                      </w:r>
                      <w:r w:rsidRPr="000D136A">
                        <w:rPr>
                          <w:sz w:val="24"/>
                          <w:szCs w:val="24"/>
                        </w:rPr>
                        <w:t>Price</w:t>
                      </w:r>
                      <w:r>
                        <w:rPr>
                          <w:sz w:val="24"/>
                          <w:szCs w:val="24"/>
                        </w:rPr>
                        <w:t>}}</w:t>
                      </w:r>
                      <w:r w:rsidRPr="000D136A">
                        <w:rPr>
                          <w:sz w:val="24"/>
                          <w:szCs w:val="24"/>
                        </w:rPr>
                        <w:t>. Advertising this product at a price lower than the MAP undermines the value of our brand and disrupts fair competition among our resellers.</w:t>
                      </w:r>
                    </w:p>
                    <w:bookmarkEnd w:id="1"/>
                    <w:p w14:paraId="09951801" w14:textId="6CDF89DE" w:rsidR="00623B5A" w:rsidRPr="0078731C" w:rsidRDefault="00623B5A" w:rsidP="0078731C">
                      <w:pPr>
                        <w:rPr>
                          <w:rFonts w:ascii="Eras Medium ITC" w:eastAsia="Microsoft Yi Baiti" w:hAnsi="Eras Medium ITC"/>
                          <w:color w:val="573313"/>
                          <w:lang w:val="en-US"/>
                        </w:rPr>
                      </w:pPr>
                    </w:p>
                  </w:txbxContent>
                </v:textbox>
                <w10:wrap anchorx="page"/>
              </v:shape>
            </w:pict>
          </mc:Fallback>
        </mc:AlternateContent>
      </w:r>
      <w:r w:rsidR="00623B5A" w:rsidRPr="00703CE9">
        <w:rPr>
          <w:noProof/>
          <w:color w:val="BA672D"/>
        </w:rPr>
        <mc:AlternateContent>
          <mc:Choice Requires="wps">
            <w:drawing>
              <wp:anchor distT="0" distB="0" distL="114300" distR="114300" simplePos="0" relativeHeight="251637248" behindDoc="0" locked="0" layoutInCell="1" allowOverlap="1" wp14:anchorId="3D381292" wp14:editId="2B2D2CC1">
                <wp:simplePos x="0" y="0"/>
                <wp:positionH relativeFrom="margin">
                  <wp:posOffset>-88265</wp:posOffset>
                </wp:positionH>
                <wp:positionV relativeFrom="paragraph">
                  <wp:posOffset>361950</wp:posOffset>
                </wp:positionV>
                <wp:extent cx="2292350" cy="400685"/>
                <wp:effectExtent l="0" t="0" r="0" b="0"/>
                <wp:wrapNone/>
                <wp:docPr id="2082132400" name="Text Box 1"/>
                <wp:cNvGraphicFramePr/>
                <a:graphic xmlns:a="http://schemas.openxmlformats.org/drawingml/2006/main">
                  <a:graphicData uri="http://schemas.microsoft.com/office/word/2010/wordprocessingShape">
                    <wps:wsp>
                      <wps:cNvSpPr txBox="1"/>
                      <wps:spPr>
                        <a:xfrm>
                          <a:off x="0" y="0"/>
                          <a:ext cx="2292350" cy="400685"/>
                        </a:xfrm>
                        <a:prstGeom prst="rect">
                          <a:avLst/>
                        </a:prstGeom>
                        <a:noFill/>
                        <a:ln w="6350">
                          <a:noFill/>
                        </a:ln>
                      </wps:spPr>
                      <wps:txbx>
                        <w:txbxContent>
                          <w:p w14:paraId="5D833996" w14:textId="4F2FB5F0" w:rsidR="00623B5A" w:rsidRPr="00623B5A" w:rsidRDefault="00FF03F8" w:rsidP="00623B5A">
                            <w:pPr>
                              <w:rPr>
                                <w:rFonts w:ascii="Eras Bold ITC" w:eastAsia="Microsoft Yi Baiti" w:hAnsi="Eras Bold ITC"/>
                                <w:color w:val="F26728"/>
                                <w:sz w:val="36"/>
                                <w:szCs w:val="36"/>
                                <w:lang w:val="en-US"/>
                              </w:rPr>
                            </w:pPr>
                            <w:r>
                              <w:rPr>
                                <w:rFonts w:ascii="Eras Bold ITC" w:eastAsia="Microsoft Yi Baiti" w:hAnsi="Eras Bold ITC"/>
                                <w:color w:val="F26728"/>
                                <w:sz w:val="36"/>
                                <w:szCs w:val="36"/>
                                <w:lang w:val="en-US"/>
                              </w:rPr>
                              <w:t xml:space="preserve">Zenith Global </w:t>
                            </w:r>
                            <w:proofErr w:type="spellStart"/>
                            <w:r>
                              <w:rPr>
                                <w:rFonts w:ascii="Eras Bold ITC" w:eastAsia="Microsoft Yi Baiti" w:hAnsi="Eras Bold ITC"/>
                                <w:color w:val="F26728"/>
                                <w:sz w:val="36"/>
                                <w:szCs w:val="36"/>
                                <w:lang w:val="en-US"/>
                              </w:rPr>
                              <w:t>ssolut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81292" id="_x0000_s1034" type="#_x0000_t202" style="position:absolute;margin-left:-6.95pt;margin-top:28.5pt;width:180.5pt;height:31.5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" filled="f" stroked="f" strokeweight=".5pt">
                <v:textbox>
                  <w:txbxContent>
                    <w:p w14:paraId="5D833996" w14:textId="4F2FB5F0" w:rsidR="00623B5A" w:rsidRPr="00623B5A" w:rsidRDefault="00FF03F8" w:rsidP="00623B5A">
                      <w:pPr>
                        <w:rPr>
                          <w:rFonts w:ascii="Eras Bold ITC" w:eastAsia="Microsoft Yi Baiti" w:hAnsi="Eras Bold ITC"/>
                          <w:color w:val="F26728"/>
                          <w:sz w:val="36"/>
                          <w:szCs w:val="36"/>
                          <w:lang w:val="en-US"/>
                        </w:rPr>
                      </w:pPr>
                      <w:r>
                        <w:rPr>
                          <w:rFonts w:ascii="Eras Bold ITC" w:eastAsia="Microsoft Yi Baiti" w:hAnsi="Eras Bold ITC"/>
                          <w:color w:val="F26728"/>
                          <w:sz w:val="36"/>
                          <w:szCs w:val="36"/>
                          <w:lang w:val="en-US"/>
                        </w:rPr>
                        <w:t xml:space="preserve">Zenith Global </w:t>
                      </w:r>
                      <w:proofErr w:type="spellStart"/>
                      <w:r>
                        <w:rPr>
                          <w:rFonts w:ascii="Eras Bold ITC" w:eastAsia="Microsoft Yi Baiti" w:hAnsi="Eras Bold ITC"/>
                          <w:color w:val="F26728"/>
                          <w:sz w:val="36"/>
                          <w:szCs w:val="36"/>
                          <w:lang w:val="en-US"/>
                        </w:rPr>
                        <w:t>ssolut</w:t>
                      </w:r>
                      <w:proofErr w:type="spellEnd"/>
                    </w:p>
                  </w:txbxContent>
                </v:textbox>
                <w10:wrap anchorx="margin"/>
              </v:shape>
            </w:pict>
          </mc:Fallback>
        </mc:AlternateContent>
      </w:r>
      <w:r w:rsidR="00623B5A">
        <w:rPr>
          <w:noProof/>
        </w:rPr>
        <w:drawing>
          <wp:anchor distT="0" distB="0" distL="114300" distR="114300" simplePos="0" relativeHeight="251593216" behindDoc="1" locked="0" layoutInCell="1" allowOverlap="1" wp14:anchorId="7F1AA70D" wp14:editId="1C516FA2">
            <wp:simplePos x="0" y="0"/>
            <wp:positionH relativeFrom="column">
              <wp:posOffset>647700</wp:posOffset>
            </wp:positionH>
            <wp:positionV relativeFrom="paragraph">
              <wp:posOffset>-425450</wp:posOffset>
            </wp:positionV>
            <wp:extent cx="819150" cy="819150"/>
            <wp:effectExtent l="0" t="0" r="0" b="0"/>
            <wp:wrapNone/>
            <wp:docPr id="1159196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96643"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819150" cy="819150"/>
                    </a:xfrm>
                    <a:prstGeom prst="rect">
                      <a:avLst/>
                    </a:prstGeom>
                  </pic:spPr>
                </pic:pic>
              </a:graphicData>
            </a:graphic>
          </wp:anchor>
        </w:drawing>
      </w:r>
      <w:r w:rsidR="00623B5A">
        <w:br w:type="page"/>
      </w:r>
    </w:p>
    <w:p w14:paraId="7C32BFCA" w14:textId="7F7B1116" w:rsidR="000B66BD" w:rsidRPr="000D136A" w:rsidRDefault="00A641E7" w:rsidP="000B66BD">
      <w:pPr>
        <w:rPr>
          <w:b/>
          <w:bCs/>
          <w:sz w:val="24"/>
          <w:szCs w:val="24"/>
        </w:rPr>
      </w:pPr>
      <w:r>
        <w:rPr>
          <w:noProof/>
        </w:rPr>
        <w:lastRenderedPageBreak/>
        <w:drawing>
          <wp:anchor distT="0" distB="0" distL="114300" distR="114300" simplePos="0" relativeHeight="251727360" behindDoc="1" locked="0" layoutInCell="1" allowOverlap="1" wp14:anchorId="4CAB0F33" wp14:editId="2C028CF1">
            <wp:simplePos x="0" y="0"/>
            <wp:positionH relativeFrom="margin">
              <wp:align>right</wp:align>
            </wp:positionH>
            <wp:positionV relativeFrom="paragraph">
              <wp:posOffset>482600</wp:posOffset>
            </wp:positionV>
            <wp:extent cx="6063487" cy="4070350"/>
            <wp:effectExtent l="0" t="0" r="0" b="635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374" r="8592" b="16506"/>
                    <a:stretch/>
                  </pic:blipFill>
                  <pic:spPr bwMode="auto">
                    <a:xfrm>
                      <a:off x="0" y="0"/>
                      <a:ext cx="6068813" cy="40739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A92">
        <w:rPr>
          <w:noProof/>
        </w:rPr>
        <w:drawing>
          <wp:anchor distT="0" distB="0" distL="114300" distR="114300" simplePos="0" relativeHeight="251721216" behindDoc="1" locked="0" layoutInCell="1" allowOverlap="1" wp14:anchorId="2FE9AFCA" wp14:editId="67F51999">
            <wp:simplePos x="0" y="0"/>
            <wp:positionH relativeFrom="page">
              <wp:align>right</wp:align>
            </wp:positionH>
            <wp:positionV relativeFrom="paragraph">
              <wp:posOffset>-901700</wp:posOffset>
            </wp:positionV>
            <wp:extent cx="7772400" cy="10071100"/>
            <wp:effectExtent l="0" t="0" r="0" b="635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1007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FCB25B" w14:textId="77777777" w:rsidR="000B66BD" w:rsidRDefault="000B66BD" w:rsidP="000B66BD">
      <w:pPr>
        <w:rPr>
          <w:sz w:val="24"/>
          <w:szCs w:val="24"/>
          <w:lang w:val="en-US"/>
        </w:rPr>
      </w:pPr>
      <w:r w:rsidRPr="000B66BD">
        <w:rPr>
          <w:b/>
          <w:bCs/>
          <w:sz w:val="24"/>
          <w:szCs w:val="24"/>
          <w:lang w:val="en-US"/>
        </w:rPr>
        <w:t>Required Action</w:t>
      </w:r>
      <w:r>
        <w:rPr>
          <w:sz w:val="24"/>
          <w:szCs w:val="24"/>
          <w:lang w:val="en-US"/>
        </w:rPr>
        <w:t>:</w:t>
      </w:r>
    </w:p>
    <w:p w14:paraId="41F4B39A" w14:textId="0EC99F9B" w:rsidR="000B66BD" w:rsidRPr="000D136A" w:rsidRDefault="000B66BD" w:rsidP="000B66BD">
      <w:pPr>
        <w:rPr>
          <w:sz w:val="24"/>
          <w:szCs w:val="24"/>
        </w:rPr>
      </w:pPr>
      <w:r w:rsidRPr="000D136A">
        <w:rPr>
          <w:sz w:val="24"/>
          <w:szCs w:val="24"/>
        </w:rPr>
        <w:t>We request that you take immediate action to adjust the advertised price of the product to comply with our MAP policy. Please ensure that the price is updated to at least $</w:t>
      </w:r>
      <w:r>
        <w:rPr>
          <w:sz w:val="24"/>
          <w:szCs w:val="24"/>
        </w:rPr>
        <w:t>{{</w:t>
      </w:r>
      <w:r w:rsidRPr="007F0CE3">
        <w:rPr>
          <w:sz w:val="24"/>
          <w:szCs w:val="24"/>
        </w:rPr>
        <w:t>MAP</w:t>
      </w:r>
      <w:r>
        <w:rPr>
          <w:sz w:val="24"/>
          <w:szCs w:val="24"/>
        </w:rPr>
        <w:t>_</w:t>
      </w:r>
      <w:r w:rsidRPr="007F0CE3">
        <w:rPr>
          <w:sz w:val="24"/>
          <w:szCs w:val="24"/>
        </w:rPr>
        <w:t>Price</w:t>
      </w:r>
      <w:r>
        <w:rPr>
          <w:sz w:val="24"/>
          <w:szCs w:val="24"/>
        </w:rPr>
        <w:t>}}</w:t>
      </w:r>
      <w:r w:rsidRPr="000D136A">
        <w:rPr>
          <w:sz w:val="24"/>
          <w:szCs w:val="24"/>
        </w:rPr>
        <w:t xml:space="preserve"> within the next 48 hours.</w:t>
      </w:r>
    </w:p>
    <w:p w14:paraId="639AE14D" w14:textId="77777777" w:rsidR="000B66BD" w:rsidRPr="000D136A" w:rsidRDefault="000B66BD" w:rsidP="000B66BD">
      <w:pPr>
        <w:rPr>
          <w:sz w:val="28"/>
          <w:szCs w:val="28"/>
        </w:rPr>
      </w:pPr>
      <w:r w:rsidRPr="000D136A">
        <w:rPr>
          <w:sz w:val="28"/>
          <w:szCs w:val="28"/>
        </w:rPr>
        <w:t>Failure to comply with this request may result in further actions, including but not limited to:</w:t>
      </w:r>
    </w:p>
    <w:p w14:paraId="47C23651" w14:textId="77777777" w:rsidR="000B66BD" w:rsidRPr="000D136A" w:rsidRDefault="000B66BD" w:rsidP="000B66BD">
      <w:pPr>
        <w:pStyle w:val="ListParagraph"/>
        <w:numPr>
          <w:ilvl w:val="0"/>
          <w:numId w:val="3"/>
        </w:numPr>
        <w:rPr>
          <w:sz w:val="24"/>
          <w:szCs w:val="24"/>
        </w:rPr>
      </w:pPr>
      <w:r w:rsidRPr="000D136A">
        <w:rPr>
          <w:sz w:val="24"/>
          <w:szCs w:val="24"/>
        </w:rPr>
        <w:t>Temporary suspension of your account.</w:t>
      </w:r>
    </w:p>
    <w:p w14:paraId="00AA981F" w14:textId="77777777" w:rsidR="000B66BD" w:rsidRPr="000D136A" w:rsidRDefault="000B66BD" w:rsidP="000B66BD">
      <w:pPr>
        <w:pStyle w:val="ListParagraph"/>
        <w:numPr>
          <w:ilvl w:val="0"/>
          <w:numId w:val="3"/>
        </w:numPr>
        <w:rPr>
          <w:sz w:val="24"/>
          <w:szCs w:val="24"/>
        </w:rPr>
      </w:pPr>
      <w:r w:rsidRPr="000D136A">
        <w:rPr>
          <w:sz w:val="24"/>
          <w:szCs w:val="24"/>
        </w:rPr>
        <w:t>Removal of access to certain product categories.</w:t>
      </w:r>
    </w:p>
    <w:p w14:paraId="2B9A96CF" w14:textId="77777777" w:rsidR="000B66BD" w:rsidRPr="000D136A" w:rsidRDefault="000B66BD" w:rsidP="000B66BD">
      <w:pPr>
        <w:pStyle w:val="ListParagraph"/>
        <w:numPr>
          <w:ilvl w:val="0"/>
          <w:numId w:val="3"/>
        </w:numPr>
        <w:rPr>
          <w:sz w:val="24"/>
          <w:szCs w:val="24"/>
        </w:rPr>
      </w:pPr>
      <w:r w:rsidRPr="000D136A">
        <w:rPr>
          <w:sz w:val="24"/>
          <w:szCs w:val="24"/>
        </w:rPr>
        <w:t>Termination of our business relationship.</w:t>
      </w:r>
    </w:p>
    <w:p w14:paraId="649849DB" w14:textId="5C6E52ED" w:rsidR="000B66BD" w:rsidRPr="007936B6" w:rsidRDefault="000B66BD" w:rsidP="000B66BD">
      <w:pPr>
        <w:rPr>
          <w:sz w:val="24"/>
          <w:szCs w:val="24"/>
          <w:lang w:val="en-US"/>
        </w:rPr>
      </w:pPr>
      <w:r w:rsidRPr="000D136A">
        <w:rPr>
          <w:sz w:val="24"/>
          <w:szCs w:val="24"/>
        </w:rPr>
        <w:t xml:space="preserve">We value our partnership and hope to resolve this matter promptly. If you believe this notice has been sent in error or if you have any questions regarding our MAP policy, please do not hesitate to contact us at </w:t>
      </w:r>
      <w:r w:rsidR="007936B6">
        <w:rPr>
          <w:sz w:val="24"/>
          <w:szCs w:val="24"/>
          <w:lang w:val="en-US"/>
        </w:rPr>
        <w:t>zenithglobal@gmail.com</w:t>
      </w:r>
    </w:p>
    <w:p w14:paraId="415646EA" w14:textId="77777777" w:rsidR="000B66BD" w:rsidRDefault="000B66BD" w:rsidP="000B66BD">
      <w:pPr>
        <w:tabs>
          <w:tab w:val="right" w:pos="9360"/>
        </w:tabs>
        <w:rPr>
          <w:noProof/>
        </w:rPr>
      </w:pPr>
      <w:r w:rsidRPr="000D136A">
        <w:rPr>
          <w:sz w:val="24"/>
          <w:szCs w:val="24"/>
        </w:rPr>
        <w:t>Thank you for your immediate attention to this matter.</w:t>
      </w:r>
      <w:r w:rsidRPr="00FF03F8">
        <w:rPr>
          <w:noProof/>
        </w:rPr>
        <w:t xml:space="preserve"> </w:t>
      </w:r>
    </w:p>
    <w:p w14:paraId="03057ECA" w14:textId="2F4B68F0" w:rsidR="00623B5A" w:rsidRPr="000B66BD" w:rsidRDefault="000B66BD">
      <w:pPr>
        <w:rPr>
          <w:lang w:val="en-US"/>
        </w:rPr>
      </w:pPr>
      <w:r>
        <w:rPr>
          <w:noProof/>
        </w:rPr>
        <mc:AlternateContent>
          <mc:Choice Requires="wps">
            <w:drawing>
              <wp:anchor distT="0" distB="0" distL="114300" distR="114300" simplePos="0" relativeHeight="251737600" behindDoc="0" locked="0" layoutInCell="1" allowOverlap="1" wp14:anchorId="6526CC2D" wp14:editId="20569A7B">
                <wp:simplePos x="0" y="0"/>
                <wp:positionH relativeFrom="margin">
                  <wp:align>left</wp:align>
                </wp:positionH>
                <wp:positionV relativeFrom="paragraph">
                  <wp:posOffset>226060</wp:posOffset>
                </wp:positionV>
                <wp:extent cx="2057400" cy="1174750"/>
                <wp:effectExtent l="0" t="0" r="0" b="6350"/>
                <wp:wrapNone/>
                <wp:docPr id="19" name="Text Box 4"/>
                <wp:cNvGraphicFramePr/>
                <a:graphic xmlns:a="http://schemas.openxmlformats.org/drawingml/2006/main">
                  <a:graphicData uri="http://schemas.microsoft.com/office/word/2010/wordprocessingShape">
                    <wps:wsp>
                      <wps:cNvSpPr txBox="1"/>
                      <wps:spPr>
                        <a:xfrm>
                          <a:off x="0" y="0"/>
                          <a:ext cx="2057400" cy="1174750"/>
                        </a:xfrm>
                        <a:prstGeom prst="rect">
                          <a:avLst/>
                        </a:prstGeom>
                        <a:noFill/>
                        <a:ln w="6350">
                          <a:noFill/>
                        </a:ln>
                      </wps:spPr>
                      <wps:txbx>
                        <w:txbxContent>
                          <w:p w14:paraId="26070B07" w14:textId="77777777" w:rsidR="008E5B50" w:rsidRPr="00623B5A" w:rsidRDefault="008E5B50" w:rsidP="008E5B50">
                            <w:pPr>
                              <w:spacing w:after="0" w:line="11" w:lineRule="atLeast"/>
                              <w:rPr>
                                <w:rFonts w:ascii="Eras Medium ITC" w:eastAsia="Microsoft Yi Baiti" w:hAnsi="Eras Medium ITC"/>
                                <w:color w:val="F26728"/>
                                <w:sz w:val="24"/>
                                <w:szCs w:val="24"/>
                                <w:lang w:val="en-US"/>
                              </w:rPr>
                            </w:pPr>
                            <w:r w:rsidRPr="00623B5A">
                              <w:rPr>
                                <w:rFonts w:ascii="Eras Medium ITC" w:eastAsia="Microsoft Yi Baiti" w:hAnsi="Eras Medium ITC"/>
                                <w:color w:val="F26728"/>
                                <w:sz w:val="24"/>
                                <w:szCs w:val="24"/>
                                <w:lang w:val="en-US"/>
                              </w:rPr>
                              <w:t>Sincerely,</w:t>
                            </w:r>
                          </w:p>
                          <w:p w14:paraId="773ECBE7" w14:textId="77777777" w:rsidR="008E5B50" w:rsidRPr="00623B5A" w:rsidRDefault="008E5B50" w:rsidP="008E5B50">
                            <w:pPr>
                              <w:spacing w:after="0" w:line="11" w:lineRule="atLeast"/>
                              <w:rPr>
                                <w:rFonts w:ascii="Eras Medium ITC" w:eastAsia="Microsoft Yi Baiti" w:hAnsi="Eras Medium ITC"/>
                                <w:color w:val="573313"/>
                                <w:sz w:val="32"/>
                                <w:szCs w:val="32"/>
                                <w:lang w:val="en-US"/>
                              </w:rPr>
                            </w:pPr>
                          </w:p>
                          <w:p w14:paraId="7E295E24" w14:textId="742DEBE4" w:rsidR="008E5B50"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Shiva DA,</w:t>
                            </w:r>
                          </w:p>
                          <w:p w14:paraId="20BF805F" w14:textId="50470647" w:rsidR="000B66BD"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Channel Sales Manager,</w:t>
                            </w:r>
                          </w:p>
                          <w:p w14:paraId="4FC8AA5C" w14:textId="5CA7C44A" w:rsidR="000B66BD" w:rsidRPr="000B66BD"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 xml:space="preserve">Zenith Global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6CC2D" id="_x0000_s1035" type="#_x0000_t202" style="position:absolute;margin-left:0;margin-top:17.8pt;width:162pt;height:92.5pt;z-index:251737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" filled="f" stroked="f" strokeweight=".5pt">
                <v:textbox>
                  <w:txbxContent>
                    <w:p w14:paraId="26070B07" w14:textId="77777777" w:rsidR="008E5B50" w:rsidRPr="00623B5A" w:rsidRDefault="008E5B50" w:rsidP="008E5B50">
                      <w:pPr>
                        <w:spacing w:after="0" w:line="11" w:lineRule="atLeast"/>
                        <w:rPr>
                          <w:rFonts w:ascii="Eras Medium ITC" w:eastAsia="Microsoft Yi Baiti" w:hAnsi="Eras Medium ITC"/>
                          <w:color w:val="F26728"/>
                          <w:sz w:val="24"/>
                          <w:szCs w:val="24"/>
                          <w:lang w:val="en-US"/>
                        </w:rPr>
                      </w:pPr>
                      <w:r w:rsidRPr="00623B5A">
                        <w:rPr>
                          <w:rFonts w:ascii="Eras Medium ITC" w:eastAsia="Microsoft Yi Baiti" w:hAnsi="Eras Medium ITC"/>
                          <w:color w:val="F26728"/>
                          <w:sz w:val="24"/>
                          <w:szCs w:val="24"/>
                          <w:lang w:val="en-US"/>
                        </w:rPr>
                        <w:t>Sincerely,</w:t>
                      </w:r>
                    </w:p>
                    <w:p w14:paraId="773ECBE7" w14:textId="77777777" w:rsidR="008E5B50" w:rsidRPr="00623B5A" w:rsidRDefault="008E5B50" w:rsidP="008E5B50">
                      <w:pPr>
                        <w:spacing w:after="0" w:line="11" w:lineRule="atLeast"/>
                        <w:rPr>
                          <w:rFonts w:ascii="Eras Medium ITC" w:eastAsia="Microsoft Yi Baiti" w:hAnsi="Eras Medium ITC"/>
                          <w:color w:val="573313"/>
                          <w:sz w:val="32"/>
                          <w:szCs w:val="32"/>
                          <w:lang w:val="en-US"/>
                        </w:rPr>
                      </w:pPr>
                    </w:p>
                    <w:p w14:paraId="7E295E24" w14:textId="742DEBE4" w:rsidR="008E5B50"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Shiva DA,</w:t>
                      </w:r>
                    </w:p>
                    <w:p w14:paraId="20BF805F" w14:textId="50470647" w:rsidR="000B66BD"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Channel Sales Manager,</w:t>
                      </w:r>
                    </w:p>
                    <w:p w14:paraId="4FC8AA5C" w14:textId="5CA7C44A" w:rsidR="000B66BD" w:rsidRPr="000B66BD" w:rsidRDefault="000B66BD" w:rsidP="008E5B50">
                      <w:pPr>
                        <w:spacing w:after="0" w:line="11" w:lineRule="atLeast"/>
                        <w:rPr>
                          <w:rFonts w:ascii="Eras Medium ITC" w:eastAsia="Microsoft Yi Baiti" w:hAnsi="Eras Medium ITC"/>
                          <w:color w:val="573313"/>
                          <w:sz w:val="20"/>
                          <w:szCs w:val="20"/>
                          <w:lang w:val="en-US"/>
                        </w:rPr>
                      </w:pPr>
                      <w:r>
                        <w:rPr>
                          <w:rFonts w:ascii="Eras Medium ITC" w:eastAsia="Microsoft Yi Baiti" w:hAnsi="Eras Medium ITC"/>
                          <w:color w:val="573313"/>
                          <w:sz w:val="20"/>
                          <w:szCs w:val="20"/>
                          <w:lang w:val="en-US"/>
                        </w:rPr>
                        <w:t xml:space="preserve">Zenith Global </w:t>
                      </w:r>
                    </w:p>
                  </w:txbxContent>
                </v:textbox>
                <w10:wrap anchorx="margin"/>
              </v:shape>
            </w:pict>
          </mc:Fallback>
        </mc:AlternateContent>
      </w:r>
    </w:p>
    <w:sectPr w:rsidR="00623B5A" w:rsidRPr="000B66BD" w:rsidSect="00623B5A">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0D09C1A-E237-45C3-B987-E9F2192287F9}"/>
    <w:embedBold r:id="rId2" w:fontKey="{D8CEF07C-3F1E-4853-8BA4-FBC970A084E7}"/>
  </w:font>
  <w:font w:name="Eras Medium ITC">
    <w:panose1 w:val="020B0602030504020804"/>
    <w:charset w:val="00"/>
    <w:family w:val="swiss"/>
    <w:pitch w:val="variable"/>
    <w:sig w:usb0="00000003" w:usb1="00000000" w:usb2="00000000" w:usb3="00000000" w:csb0="00000001" w:csb1="00000000"/>
    <w:embedRegular r:id="rId3" w:fontKey="{3531B12B-4948-455D-8FF4-CC20D756337D}"/>
  </w:font>
  <w:font w:name="Microsoft Yi Baiti">
    <w:panose1 w:val="03000500000000000000"/>
    <w:charset w:val="00"/>
    <w:family w:val="script"/>
    <w:pitch w:val="variable"/>
    <w:sig w:usb0="80000003" w:usb1="00010402" w:usb2="00080002" w:usb3="00000000" w:csb0="00000001" w:csb1="00000000"/>
    <w:embedRegular r:id="rId4" w:fontKey="{2D0933C0-AB1C-4CC3-AFF9-6B0D5B779B98}"/>
  </w:font>
  <w:font w:name="Eras Bold ITC">
    <w:panose1 w:val="020B0907030504020204"/>
    <w:charset w:val="00"/>
    <w:family w:val="swiss"/>
    <w:pitch w:val="variable"/>
    <w:sig w:usb0="00000003" w:usb1="00000000" w:usb2="00000000" w:usb3="00000000" w:csb0="00000001" w:csb1="00000000"/>
    <w:embedRegular r:id="rId5" w:fontKey="{112ACC9E-B7BA-4A6C-80FB-71261FDA18A3}"/>
  </w:font>
  <w:font w:name="Calibri Light">
    <w:panose1 w:val="020F0302020204030204"/>
    <w:charset w:val="00"/>
    <w:family w:val="swiss"/>
    <w:pitch w:val="variable"/>
    <w:sig w:usb0="A00002EF" w:usb1="4000207B" w:usb2="00000000" w:usb3="00000000" w:csb0="0000009F" w:csb1="00000000"/>
    <w:embedRegular r:id="rId6" w:fontKey="{BBB29132-5983-4F69-9B5D-1BA64F9BEC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B06AE"/>
    <w:multiLevelType w:val="hybridMultilevel"/>
    <w:tmpl w:val="4BB6E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DFB3CF4"/>
    <w:multiLevelType w:val="hybridMultilevel"/>
    <w:tmpl w:val="4BB6E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FA5126"/>
    <w:multiLevelType w:val="hybridMultilevel"/>
    <w:tmpl w:val="B78E6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1C"/>
    <w:rsid w:val="000B66BD"/>
    <w:rsid w:val="00305B10"/>
    <w:rsid w:val="005101A6"/>
    <w:rsid w:val="00623B5A"/>
    <w:rsid w:val="00726E3B"/>
    <w:rsid w:val="00775A8B"/>
    <w:rsid w:val="0078731C"/>
    <w:rsid w:val="007936B6"/>
    <w:rsid w:val="008E5B50"/>
    <w:rsid w:val="0097228B"/>
    <w:rsid w:val="00A51621"/>
    <w:rsid w:val="00A641E7"/>
    <w:rsid w:val="00B27ABF"/>
    <w:rsid w:val="00C5261C"/>
    <w:rsid w:val="00C607AA"/>
    <w:rsid w:val="00D36709"/>
    <w:rsid w:val="00E22580"/>
    <w:rsid w:val="00F42A92"/>
    <w:rsid w:val="00F6128A"/>
    <w:rsid w:val="00FF03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79948FAC"/>
  <w15:chartTrackingRefBased/>
  <w15:docId w15:val="{0E0CB858-EEB5-495B-8E36-43EE0C81D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3B5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E22580"/>
    <w:pPr>
      <w:spacing w:after="200" w:line="27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letterhead-template45-10-865d171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ACA9B-3084-4A05-943A-DE154A568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letterhead-template45-10-865d171ex</Template>
  <TotalTime>1</TotalTime>
  <Pages>2</Pages>
  <Words>114</Words>
  <Characters>653</Characters>
  <Application>Microsoft Office Word</Application>
  <DocSecurity>0</DocSecurity>
  <Lines>18</Lines>
  <Paragraphs>12</Paragraphs>
  <ScaleCrop>false</ScaleCrop>
  <HeadingPairs>
    <vt:vector size="2" baseType="variant">
      <vt:variant>
        <vt:lpstr>Title</vt:lpstr>
      </vt:variant>
      <vt:variant>
        <vt:i4>1</vt:i4>
      </vt:variant>
    </vt:vector>
  </HeadingPairs>
  <TitlesOfParts>
    <vt:vector size="1" baseType="lpstr">
      <vt:lpstr>Letterhead Template45-10-#865d171ex</vt:lpstr>
    </vt:vector>
  </TitlesOfParts>
  <Company>WordLayouts</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Letterhead Template45-10-#865d171ex</dc:title>
  <dc:subject/>
  <dc:creator>Dell</dc:creator>
  <cp:keywords/>
  <dc:description>©WordLayouts.com</dc:description>
  <cp:lastModifiedBy>Shiva N</cp:lastModifiedBy>
  <cp:revision>2</cp:revision>
  <dcterms:created xsi:type="dcterms:W3CDTF">2025-09-27T06:39:00Z</dcterms:created>
  <dcterms:modified xsi:type="dcterms:W3CDTF">2025-09-27T06:39:00Z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44d928df-f88d-4aa8-a161-ccbf3fb0567d</vt:lpwstr>
  </property>
</Properties>
</file>